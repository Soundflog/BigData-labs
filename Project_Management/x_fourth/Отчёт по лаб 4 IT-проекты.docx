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BB5F57" w14:textId="2983718A" w:rsidR="00C75AEA" w:rsidRPr="0020163A" w:rsidRDefault="00C75AEA" w:rsidP="00FE2BB2">
      <w:pPr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0" w:name="_Hlk38460775"/>
      <w:bookmarkEnd w:id="0"/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НАУКИ И ВЫСШЕГО ОБРАЗОВАНИЯ</w:t>
      </w:r>
      <w:r w:rsidR="008665CD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РОССИЙСКОЙ ФЕДЕРАЦИИ</w:t>
      </w:r>
    </w:p>
    <w:p w14:paraId="571DD2FF" w14:textId="6FE27BFC" w:rsidR="00342D64" w:rsidRPr="0020163A" w:rsidRDefault="00C75AEA" w:rsidP="00FE2BB2">
      <w:pPr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«ВЯТСКИЙ ГОСУДАРСТВЕННЫЙ УНИВЕРСИТЕТ»</w:t>
      </w:r>
    </w:p>
    <w:p w14:paraId="52761CAA" w14:textId="77777777" w:rsidR="00C75AEA" w:rsidRPr="0020163A" w:rsidRDefault="00C75AEA" w:rsidP="00FE2BB2">
      <w:pPr>
        <w:spacing w:before="120"/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Институт математики и информационных систем</w:t>
      </w:r>
    </w:p>
    <w:p w14:paraId="1836952E" w14:textId="77777777" w:rsidR="00C75AEA" w:rsidRPr="0020163A" w:rsidRDefault="00C75AEA" w:rsidP="00FE2BB2">
      <w:pPr>
        <w:spacing w:before="120"/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Факультет автоматики и вычислительной техники</w:t>
      </w:r>
    </w:p>
    <w:p w14:paraId="503ACBFD" w14:textId="36AEAA79" w:rsidR="004022DD" w:rsidRPr="0020163A" w:rsidRDefault="00C75AEA" w:rsidP="00FE2BB2">
      <w:pPr>
        <w:spacing w:after="640" w:line="216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Кафедра систем автоматизации управления</w:t>
      </w:r>
    </w:p>
    <w:p w14:paraId="14B876C5" w14:textId="1D8D1704" w:rsidR="00B812D9" w:rsidRPr="006465E6" w:rsidRDefault="006465E6" w:rsidP="00B812D9">
      <w:pPr>
        <w:ind w:hanging="142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Управление конфигурациями в </w:t>
      </w:r>
      <w:r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Ansible</w:t>
      </w:r>
    </w:p>
    <w:p w14:paraId="21328003" w14:textId="495F0E3A" w:rsidR="004022DD" w:rsidRPr="0020163A" w:rsidRDefault="008D3BD3" w:rsidP="00FE2BB2">
      <w:pPr>
        <w:ind w:hanging="142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 по лабораторной работе №</w:t>
      </w:r>
      <w:r w:rsidR="006465E6" w:rsidRPr="006465E6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201B37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6861B9" w:rsidRPr="0020163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</w:p>
    <w:p w14:paraId="5BCA783C" w14:textId="5E66BCE0" w:rsidR="00B812D9" w:rsidRPr="0020163A" w:rsidRDefault="00B812D9" w:rsidP="00B812D9">
      <w:pPr>
        <w:spacing w:after="1320"/>
        <w:ind w:hanging="142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955B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Управление </w:t>
      </w:r>
      <w:r w:rsidR="00955BB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 w:rsidR="00955BB3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-проектами</w:t>
      </w:r>
      <w:r w:rsidRPr="0020163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D303185" w14:textId="64A2653D" w:rsidR="004022DD" w:rsidRPr="0020163A" w:rsidRDefault="00B70C51" w:rsidP="00FE2BB2">
      <w:pPr>
        <w:spacing w:line="240" w:lineRule="auto"/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Выполнил</w:t>
      </w:r>
      <w:r w:rsidR="00AC10EF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ст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удент</w:t>
      </w:r>
      <w:r w:rsidR="00AC10EF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гр. ИТб-</w:t>
      </w:r>
      <w:r w:rsidR="00FD30AE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="00AC10EF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302-02-00</w:t>
      </w:r>
      <w:r w:rsidR="001F4F90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DC7682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</w:t>
      </w:r>
      <w:r w:rsidR="001F4F90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 /</w:t>
      </w:r>
      <w:r w:rsidR="007C638F">
        <w:rPr>
          <w:rFonts w:ascii="Times New Roman" w:eastAsia="Times New Roman" w:hAnsi="Times New Roman" w:cs="Times New Roman"/>
          <w:sz w:val="28"/>
          <w:szCs w:val="24"/>
          <w:lang w:eastAsia="ru-RU"/>
        </w:rPr>
        <w:t>Вершинин П.А</w:t>
      </w:r>
      <w:r w:rsidR="006068F7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1F4F90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</w:p>
    <w:p w14:paraId="70C05BEF" w14:textId="0CDD7416" w:rsidR="004022DD" w:rsidRPr="0020163A" w:rsidRDefault="0088450D" w:rsidP="00FE2BB2">
      <w:pPr>
        <w:tabs>
          <w:tab w:val="left" w:pos="6946"/>
        </w:tabs>
        <w:spacing w:line="240" w:lineRule="auto"/>
        <w:ind w:right="2833" w:firstLine="0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20163A">
        <w:rPr>
          <w:rFonts w:ascii="Times New Roman" w:eastAsia="Times New Roman" w:hAnsi="Times New Roman" w:cs="Times New Roman"/>
          <w:sz w:val="16"/>
          <w:szCs w:val="16"/>
          <w:lang w:eastAsia="ru-RU"/>
        </w:rPr>
        <w:t>(Подпись)</w:t>
      </w:r>
    </w:p>
    <w:p w14:paraId="297964B4" w14:textId="754212CA" w:rsidR="004022DD" w:rsidRPr="0020163A" w:rsidRDefault="001F4F90" w:rsidP="00FE2BB2">
      <w:pPr>
        <w:spacing w:line="240" w:lineRule="auto"/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Руководитель ст. преподаватель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DC7682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</w:t>
      </w:r>
      <w:r w:rsidR="00AC6057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 /Родионов К.В./</w:t>
      </w:r>
    </w:p>
    <w:p w14:paraId="2ACC8D96" w14:textId="1DA09A28" w:rsidR="004022DD" w:rsidRPr="0020163A" w:rsidRDefault="0088450D" w:rsidP="00FE2BB2">
      <w:pPr>
        <w:spacing w:line="240" w:lineRule="auto"/>
        <w:ind w:right="2833" w:firstLine="0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20163A">
        <w:rPr>
          <w:rFonts w:ascii="Times New Roman" w:eastAsia="Times New Roman" w:hAnsi="Times New Roman" w:cs="Times New Roman"/>
          <w:sz w:val="16"/>
          <w:szCs w:val="16"/>
          <w:lang w:eastAsia="ru-RU"/>
        </w:rPr>
        <w:t>(Подпись)</w:t>
      </w:r>
    </w:p>
    <w:p w14:paraId="48A55AFA" w14:textId="5CC89815" w:rsidR="00B70C51" w:rsidRDefault="00F63D77" w:rsidP="00FE2BB2">
      <w:pPr>
        <w:spacing w:line="240" w:lineRule="auto"/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Работа защищена с оценкой</w:t>
      </w:r>
      <w:r w:rsidR="00543F35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43F35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43F35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 w:rsidR="00543F35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__________» «___»</w:t>
      </w:r>
      <w:r w:rsidR="004E7E76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 202</w:t>
      </w:r>
      <w:r w:rsidR="00FD30AE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5130C14C" w14:textId="56744E89" w:rsidR="007F1A6C" w:rsidRPr="0020163A" w:rsidRDefault="007F1A6C" w:rsidP="007F1A6C">
      <w:pPr>
        <w:spacing w:line="259" w:lineRule="auto"/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0A83E05B" w14:textId="758D5432" w:rsidR="00B812D9" w:rsidRPr="00955BB3" w:rsidRDefault="000F1654" w:rsidP="00FE2BB2">
      <w:pPr>
        <w:pStyle w:val="af1"/>
      </w:pPr>
      <w:r>
        <w:lastRenderedPageBreak/>
        <w:t>Цель</w:t>
      </w:r>
      <w:r w:rsidRPr="000F1654">
        <w:t>:</w:t>
      </w:r>
      <w:r w:rsidR="00B812D9">
        <w:t xml:space="preserve"> </w:t>
      </w:r>
      <w:r w:rsidR="00D4340C" w:rsidRPr="00D4340C">
        <w:t xml:space="preserve">получить практические навыки по использованию инструмента </w:t>
      </w:r>
      <w:r w:rsidR="00D4340C">
        <w:t>«</w:t>
      </w:r>
      <w:proofErr w:type="spellStart"/>
      <w:r w:rsidR="00D4340C" w:rsidRPr="00D4340C">
        <w:t>Ansible</w:t>
      </w:r>
      <w:proofErr w:type="spellEnd"/>
      <w:r w:rsidR="00D4340C">
        <w:t>»</w:t>
      </w:r>
      <w:r w:rsidR="00D4340C" w:rsidRPr="00D4340C">
        <w:t xml:space="preserve"> для автоматизации настройки и управления конфигурациями </w:t>
      </w:r>
      <w:proofErr w:type="spellStart"/>
      <w:r w:rsidR="00D4340C" w:rsidRPr="00D4340C">
        <w:t>Linux</w:t>
      </w:r>
      <w:proofErr w:type="spellEnd"/>
      <w:r w:rsidR="00D4340C" w:rsidRPr="00D4340C">
        <w:t>-серверов.</w:t>
      </w:r>
    </w:p>
    <w:p w14:paraId="2DC93188" w14:textId="58C2B3EB" w:rsidR="00BF3FAC" w:rsidRDefault="00781110" w:rsidP="00BF3FAC">
      <w:pPr>
        <w:pStyle w:val="af1"/>
      </w:pPr>
      <w:r>
        <w:t>В ходе работы необходимо выполнить следующее задание:</w:t>
      </w:r>
    </w:p>
    <w:p w14:paraId="7224B47D" w14:textId="3C50183C" w:rsidR="00124D5A" w:rsidRDefault="006465E6" w:rsidP="00BF3FAC">
      <w:pPr>
        <w:pStyle w:val="af1"/>
        <w:numPr>
          <w:ilvl w:val="0"/>
          <w:numId w:val="22"/>
        </w:numPr>
        <w:ind w:left="0" w:firstLine="709"/>
      </w:pPr>
      <w:r>
        <w:t>изменить файлы конфигурации</w:t>
      </w:r>
      <w:r w:rsidR="007645C2">
        <w:t xml:space="preserve"> и разбить хосты на группы</w:t>
      </w:r>
      <w:r w:rsidR="00124D5A" w:rsidRPr="00124D5A">
        <w:t>;</w:t>
      </w:r>
    </w:p>
    <w:p w14:paraId="7A0260F7" w14:textId="5AFBDF76" w:rsidR="000F4274" w:rsidRDefault="00D4340C" w:rsidP="00BF3FAC">
      <w:pPr>
        <w:pStyle w:val="af1"/>
        <w:numPr>
          <w:ilvl w:val="0"/>
          <w:numId w:val="22"/>
        </w:numPr>
        <w:ind w:left="0" w:firstLine="709"/>
      </w:pPr>
      <w:r>
        <w:t>с</w:t>
      </w:r>
      <w:r w:rsidRPr="00D4340C">
        <w:t>оздать YAML-файлы с переменными для каждой группы хостов</w:t>
      </w:r>
      <w:r w:rsidR="000F4274" w:rsidRPr="007645C2">
        <w:t>;</w:t>
      </w:r>
    </w:p>
    <w:p w14:paraId="5DFCE814" w14:textId="0D87ECF9" w:rsidR="00D4340C" w:rsidRPr="00D4340C" w:rsidRDefault="00D4340C" w:rsidP="00D4340C">
      <w:pPr>
        <w:pStyle w:val="a4"/>
        <w:numPr>
          <w:ilvl w:val="0"/>
          <w:numId w:val="2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4340C">
        <w:rPr>
          <w:rFonts w:ascii="Times New Roman" w:hAnsi="Times New Roman" w:cs="Times New Roman"/>
          <w:sz w:val="28"/>
          <w:szCs w:val="28"/>
        </w:rPr>
        <w:t xml:space="preserve">апустить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4340C">
        <w:rPr>
          <w:rFonts w:ascii="Times New Roman" w:hAnsi="Times New Roman" w:cs="Times New Roman"/>
          <w:sz w:val="28"/>
          <w:szCs w:val="28"/>
        </w:rPr>
        <w:t>playbook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D4340C">
        <w:rPr>
          <w:rFonts w:ascii="Times New Roman" w:hAnsi="Times New Roman" w:cs="Times New Roman"/>
          <w:sz w:val="28"/>
          <w:szCs w:val="28"/>
        </w:rPr>
        <w:t xml:space="preserve"> для установки веб-сервера и создания страницы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D4340C">
        <w:rPr>
          <w:rFonts w:ascii="Times New Roman" w:hAnsi="Times New Roman" w:cs="Times New Roman"/>
          <w:sz w:val="28"/>
          <w:szCs w:val="28"/>
        </w:rPr>
        <w:t>index.html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4340C">
        <w:rPr>
          <w:rFonts w:ascii="Times New Roman" w:hAnsi="Times New Roman" w:cs="Times New Roman"/>
          <w:sz w:val="28"/>
          <w:szCs w:val="28"/>
        </w:rPr>
        <w:t>;</w:t>
      </w:r>
    </w:p>
    <w:p w14:paraId="76D1D070" w14:textId="3038FA33" w:rsidR="007645C2" w:rsidRPr="00124D5A" w:rsidRDefault="00D4340C" w:rsidP="00BF3FAC">
      <w:pPr>
        <w:pStyle w:val="af1"/>
        <w:numPr>
          <w:ilvl w:val="0"/>
          <w:numId w:val="22"/>
        </w:numPr>
        <w:ind w:left="0" w:firstLine="709"/>
      </w:pPr>
      <w:r>
        <w:t>р</w:t>
      </w:r>
      <w:r w:rsidRPr="00D4340C">
        <w:t>азделить задачи по установке веб-сервера на роли</w:t>
      </w:r>
      <w:r w:rsidR="00AD4354">
        <w:t>.</w:t>
      </w:r>
    </w:p>
    <w:p w14:paraId="1A088CC0" w14:textId="72B8D0F5" w:rsidR="00C91810" w:rsidRPr="00A667C6" w:rsidRDefault="00A667C6" w:rsidP="00A667C6">
      <w:pPr>
        <w:pStyle w:val="af1"/>
      </w:pPr>
      <w:r>
        <w:t>Основные изменения в файлах конфигурации</w:t>
      </w:r>
      <w:r w:rsidRPr="00A667C6">
        <w:t xml:space="preserve"> </w:t>
      </w:r>
      <w:r>
        <w:t>«</w:t>
      </w:r>
      <w:r>
        <w:rPr>
          <w:lang w:val="en-US"/>
        </w:rPr>
        <w:t>Ansible</w:t>
      </w:r>
      <w:r>
        <w:t>» представлены на рисунках 1, 2.</w:t>
      </w:r>
      <w:r w:rsidR="00C91810" w:rsidRPr="00C91810">
        <w:t xml:space="preserve"> </w:t>
      </w:r>
    </w:p>
    <w:p w14:paraId="5875BDFA" w14:textId="354794C7" w:rsidR="00C91810" w:rsidRDefault="00C91810" w:rsidP="00C91810">
      <w:pPr>
        <w:pStyle w:val="af3"/>
      </w:pPr>
      <w:r>
        <w:rPr>
          <w:noProof/>
        </w:rPr>
        <w:drawing>
          <wp:inline distT="0" distB="0" distL="0" distR="0" wp14:anchorId="30998876" wp14:editId="0331D16B">
            <wp:extent cx="5868062" cy="5947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708" cy="60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C0CD" w14:textId="75B4AD5A" w:rsidR="00C91810" w:rsidRPr="000F4274" w:rsidRDefault="00C91810" w:rsidP="00C91810">
      <w:pPr>
        <w:pStyle w:val="af3"/>
      </w:pPr>
      <w:r>
        <w:t xml:space="preserve">Рисунок </w:t>
      </w:r>
      <w:r w:rsidR="00DA1BAB" w:rsidRPr="00DA1BAB">
        <w:t>1</w:t>
      </w:r>
      <w:r>
        <w:t xml:space="preserve"> – </w:t>
      </w:r>
      <w:r w:rsidR="00A667C6">
        <w:t>Изменения в</w:t>
      </w:r>
      <w:r w:rsidR="000F4274">
        <w:t xml:space="preserve"> инвентарном</w:t>
      </w:r>
      <w:r w:rsidR="00A667C6">
        <w:t xml:space="preserve"> файле «</w:t>
      </w:r>
      <w:r w:rsidR="00A667C6">
        <w:rPr>
          <w:lang w:val="en-US"/>
        </w:rPr>
        <w:t>hosts</w:t>
      </w:r>
      <w:r w:rsidR="00A667C6">
        <w:t>»</w:t>
      </w:r>
    </w:p>
    <w:p w14:paraId="18C68C05" w14:textId="4BC84406" w:rsidR="000F481F" w:rsidRDefault="00A667C6" w:rsidP="006068F7">
      <w:pPr>
        <w:pStyle w:val="af1"/>
      </w:pPr>
      <w:r>
        <w:t>В данном файле «</w:t>
      </w:r>
      <w:r>
        <w:rPr>
          <w:lang w:val="en-US"/>
        </w:rPr>
        <w:t>hosts</w:t>
      </w:r>
      <w:r>
        <w:t xml:space="preserve">» прописаны адреса созданных </w:t>
      </w:r>
      <w:r>
        <w:rPr>
          <w:lang w:val="en-US"/>
        </w:rPr>
        <w:t>Linux</w:t>
      </w:r>
      <w:r>
        <w:t>-систем в качестве управляемых серверов</w:t>
      </w:r>
      <w:r w:rsidR="00DA1BAB">
        <w:t xml:space="preserve">. </w:t>
      </w:r>
      <w:r w:rsidR="00AD6C1B" w:rsidRPr="00AD6C1B">
        <w:t xml:space="preserve">В каждой строчке записывается имя хоста, в параметре </w:t>
      </w:r>
      <w:r w:rsidR="00D4340C">
        <w:t>«</w:t>
      </w:r>
      <w:proofErr w:type="spellStart"/>
      <w:r w:rsidR="00AD6C1B" w:rsidRPr="00AD6C1B">
        <w:t>ansible_host</w:t>
      </w:r>
      <w:proofErr w:type="spellEnd"/>
      <w:r w:rsidR="00D4340C">
        <w:t>»</w:t>
      </w:r>
      <w:r w:rsidR="00AD6C1B" w:rsidRPr="00AD6C1B">
        <w:t xml:space="preserve"> IP</w:t>
      </w:r>
      <w:r w:rsidR="00AD6C1B">
        <w:t>-</w:t>
      </w:r>
      <w:r w:rsidR="00AD6C1B" w:rsidRPr="00AD6C1B">
        <w:t xml:space="preserve">адрес, в параметрах </w:t>
      </w:r>
      <w:r w:rsidR="00D4340C">
        <w:t>«</w:t>
      </w:r>
      <w:proofErr w:type="spellStart"/>
      <w:r w:rsidR="00AD6C1B" w:rsidRPr="00AD6C1B">
        <w:t>ansible_user</w:t>
      </w:r>
      <w:proofErr w:type="spellEnd"/>
      <w:r w:rsidR="00D4340C">
        <w:t>»</w:t>
      </w:r>
      <w:r w:rsidR="00AD6C1B" w:rsidRPr="00AD6C1B">
        <w:t xml:space="preserve"> и </w:t>
      </w:r>
      <w:r w:rsidR="00D4340C">
        <w:t>«</w:t>
      </w:r>
      <w:proofErr w:type="spellStart"/>
      <w:r w:rsidR="00AD6C1B" w:rsidRPr="00AD6C1B">
        <w:t>ansible_password</w:t>
      </w:r>
      <w:proofErr w:type="spellEnd"/>
      <w:r w:rsidR="00D4340C">
        <w:t>»</w:t>
      </w:r>
      <w:r w:rsidR="00AD6C1B" w:rsidRPr="00AD6C1B">
        <w:t xml:space="preserve"> записывается логин и пароль</w:t>
      </w:r>
      <w:r w:rsidR="00AD6C1B">
        <w:t xml:space="preserve"> соответственно</w:t>
      </w:r>
      <w:r w:rsidR="00AD6C1B" w:rsidRPr="00AD6C1B">
        <w:t xml:space="preserve"> пользователей управляемых систем.</w:t>
      </w:r>
    </w:p>
    <w:p w14:paraId="55995DB3" w14:textId="77777777" w:rsidR="00DA1BAB" w:rsidRDefault="00DA1BAB" w:rsidP="00DA1BAB">
      <w:pPr>
        <w:pStyle w:val="af3"/>
      </w:pPr>
      <w:r>
        <w:rPr>
          <w:noProof/>
        </w:rPr>
        <w:drawing>
          <wp:inline distT="0" distB="0" distL="0" distR="0" wp14:anchorId="311B15D3" wp14:editId="44C39E7D">
            <wp:extent cx="3873401" cy="6341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401" cy="63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8945" w14:textId="5027B2E1" w:rsidR="00DA1BAB" w:rsidRPr="00AD6C1B" w:rsidRDefault="00DA1BAB" w:rsidP="00DA1BAB">
      <w:pPr>
        <w:pStyle w:val="af3"/>
      </w:pPr>
      <w:r>
        <w:t xml:space="preserve">Рисунок </w:t>
      </w:r>
      <w:r w:rsidRPr="00DA1BAB">
        <w:t>2</w:t>
      </w:r>
      <w:r>
        <w:t xml:space="preserve"> – </w:t>
      </w:r>
      <w:r w:rsidR="00AD6C1B">
        <w:t>Изменения в файле «</w:t>
      </w:r>
      <w:r w:rsidR="00AD6C1B">
        <w:rPr>
          <w:lang w:val="en-US"/>
        </w:rPr>
        <w:t>ansible</w:t>
      </w:r>
      <w:r w:rsidR="00AD6C1B" w:rsidRPr="00AD6C1B">
        <w:t>.</w:t>
      </w:r>
      <w:proofErr w:type="spellStart"/>
      <w:r w:rsidR="00AD6C1B">
        <w:rPr>
          <w:lang w:val="en-US"/>
        </w:rPr>
        <w:t>cfg</w:t>
      </w:r>
      <w:proofErr w:type="spellEnd"/>
      <w:r w:rsidR="00AD6C1B">
        <w:t>»</w:t>
      </w:r>
    </w:p>
    <w:p w14:paraId="2FAE53DB" w14:textId="5ADC0A4C" w:rsidR="004B3B0E" w:rsidRDefault="00AD6C1B" w:rsidP="000F4274">
      <w:pPr>
        <w:pStyle w:val="af1"/>
      </w:pPr>
      <w:r w:rsidRPr="00AD6C1B">
        <w:lastRenderedPageBreak/>
        <w:t xml:space="preserve">Строка </w:t>
      </w:r>
      <w:r>
        <w:t>«</w:t>
      </w:r>
      <w:proofErr w:type="spellStart"/>
      <w:r w:rsidRPr="00AD6C1B">
        <w:t>host_key_checking</w:t>
      </w:r>
      <w:proofErr w:type="spellEnd"/>
      <w:r w:rsidRPr="00AD6C1B">
        <w:t xml:space="preserve"> = </w:t>
      </w:r>
      <w:proofErr w:type="spellStart"/>
      <w:r w:rsidRPr="00AD6C1B">
        <w:t>False</w:t>
      </w:r>
      <w:proofErr w:type="spellEnd"/>
      <w:r>
        <w:t>»</w:t>
      </w:r>
      <w:r w:rsidRPr="00AD6C1B">
        <w:t xml:space="preserve"> в файле </w:t>
      </w:r>
      <w:r>
        <w:t>«</w:t>
      </w:r>
      <w:proofErr w:type="spellStart"/>
      <w:r w:rsidRPr="00AD6C1B">
        <w:t>ansible.cfg</w:t>
      </w:r>
      <w:proofErr w:type="spellEnd"/>
      <w:r>
        <w:t>»</w:t>
      </w:r>
      <w:r w:rsidRPr="00AD6C1B">
        <w:t xml:space="preserve"> отвечает за проверку ключей хостов при подключении к ним. Когда эта опция установлена в </w:t>
      </w:r>
      <w:r>
        <w:t>«</w:t>
      </w:r>
      <w:proofErr w:type="spellStart"/>
      <w:r w:rsidRPr="00AD6C1B">
        <w:t>False</w:t>
      </w:r>
      <w:proofErr w:type="spellEnd"/>
      <w:r>
        <w:t>»</w:t>
      </w:r>
      <w:r w:rsidRPr="00AD6C1B">
        <w:t xml:space="preserve">, </w:t>
      </w:r>
      <w:r>
        <w:t>«</w:t>
      </w:r>
      <w:proofErr w:type="spellStart"/>
      <w:r w:rsidRPr="00AD6C1B">
        <w:t>Ansible</w:t>
      </w:r>
      <w:proofErr w:type="spellEnd"/>
      <w:r>
        <w:t>»</w:t>
      </w:r>
      <w:r w:rsidRPr="00AD6C1B">
        <w:t xml:space="preserve"> не будет выполнять проверку </w:t>
      </w:r>
      <w:proofErr w:type="spellStart"/>
      <w:r w:rsidRPr="00AD6C1B">
        <w:t>хостовых</w:t>
      </w:r>
      <w:proofErr w:type="spellEnd"/>
      <w:r w:rsidRPr="00AD6C1B">
        <w:t xml:space="preserve"> ключей SSH</w:t>
      </w:r>
      <w:r>
        <w:t>.</w:t>
      </w:r>
    </w:p>
    <w:p w14:paraId="7D83C01D" w14:textId="63072CAC" w:rsidR="00604099" w:rsidRDefault="00604099" w:rsidP="000F4274">
      <w:pPr>
        <w:pStyle w:val="af1"/>
      </w:pPr>
      <w:r>
        <w:t xml:space="preserve">Для </w:t>
      </w:r>
      <w:r w:rsidRPr="00604099">
        <w:t xml:space="preserve">проверки доступности хостов и их готовности к выполнению задач </w:t>
      </w:r>
      <w:r>
        <w:t>«</w:t>
      </w:r>
      <w:proofErr w:type="spellStart"/>
      <w:r w:rsidRPr="00604099">
        <w:t>Ansible</w:t>
      </w:r>
      <w:proofErr w:type="spellEnd"/>
      <w:r>
        <w:t>» используем команду «</w:t>
      </w:r>
      <w:proofErr w:type="spellStart"/>
      <w:r w:rsidRPr="00604099">
        <w:t>ansible</w:t>
      </w:r>
      <w:proofErr w:type="spellEnd"/>
      <w:r w:rsidRPr="00604099">
        <w:t xml:space="preserve"> </w:t>
      </w:r>
      <w:proofErr w:type="spellStart"/>
      <w:r w:rsidRPr="00604099">
        <w:t>all</w:t>
      </w:r>
      <w:proofErr w:type="spellEnd"/>
      <w:r w:rsidRPr="00604099">
        <w:t xml:space="preserve"> -i </w:t>
      </w:r>
      <w:proofErr w:type="spellStart"/>
      <w:r w:rsidRPr="00604099">
        <w:t>hosts</w:t>
      </w:r>
      <w:proofErr w:type="spellEnd"/>
      <w:r w:rsidRPr="00604099">
        <w:t xml:space="preserve"> -m </w:t>
      </w:r>
      <w:proofErr w:type="spellStart"/>
      <w:r w:rsidRPr="00604099">
        <w:t>ping</w:t>
      </w:r>
      <w:proofErr w:type="spellEnd"/>
      <w:r>
        <w:t>».</w:t>
      </w:r>
    </w:p>
    <w:p w14:paraId="4683E8BD" w14:textId="26EA1711" w:rsidR="00604099" w:rsidRDefault="00604099" w:rsidP="000F4274">
      <w:pPr>
        <w:pStyle w:val="af1"/>
      </w:pPr>
      <w:r>
        <w:t>Результат выполнения представлен на рисунке 3.</w:t>
      </w:r>
    </w:p>
    <w:p w14:paraId="26CACF51" w14:textId="77777777" w:rsidR="00604099" w:rsidRDefault="00604099" w:rsidP="00604099">
      <w:pPr>
        <w:pStyle w:val="af3"/>
      </w:pPr>
      <w:r>
        <w:rPr>
          <w:noProof/>
        </w:rPr>
        <w:drawing>
          <wp:inline distT="0" distB="0" distL="0" distR="0" wp14:anchorId="4710D1AC" wp14:editId="7FF15EBD">
            <wp:extent cx="4767108" cy="3275938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117" cy="332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1E22" w14:textId="34BAD849" w:rsidR="00604099" w:rsidRPr="00AD6C1B" w:rsidRDefault="00604099" w:rsidP="00604099">
      <w:pPr>
        <w:pStyle w:val="af3"/>
      </w:pPr>
      <w:r>
        <w:t xml:space="preserve">Рисунок 3 – Результат выполнения </w:t>
      </w:r>
      <w:r w:rsidRPr="00604099">
        <w:t xml:space="preserve">модуля </w:t>
      </w:r>
      <w:r w:rsidR="00D4340C">
        <w:t>«</w:t>
      </w:r>
      <w:proofErr w:type="spellStart"/>
      <w:r w:rsidRPr="00604099">
        <w:t>ping</w:t>
      </w:r>
      <w:proofErr w:type="spellEnd"/>
      <w:r w:rsidR="00D4340C">
        <w:t>»</w:t>
      </w:r>
      <w:r w:rsidRPr="00604099">
        <w:t xml:space="preserve"> на всех хостах</w:t>
      </w:r>
    </w:p>
    <w:p w14:paraId="73F9DE02" w14:textId="606D8328" w:rsidR="00604099" w:rsidRDefault="00604099" w:rsidP="006068F7">
      <w:pPr>
        <w:pStyle w:val="af1"/>
      </w:pPr>
      <w:r>
        <w:t>Данная команда</w:t>
      </w:r>
      <w:r w:rsidRPr="00604099">
        <w:t xml:space="preserve"> выполняет </w:t>
      </w:r>
      <w:r>
        <w:t>«</w:t>
      </w:r>
      <w:proofErr w:type="spellStart"/>
      <w:r w:rsidRPr="00604099">
        <w:t>ping</w:t>
      </w:r>
      <w:proofErr w:type="spellEnd"/>
      <w:r>
        <w:t>»</w:t>
      </w:r>
      <w:r w:rsidRPr="00604099">
        <w:t xml:space="preserve"> на всех хостах, перечисленных в файле инвентаря</w:t>
      </w:r>
      <w:r>
        <w:t xml:space="preserve"> «</w:t>
      </w:r>
      <w:r>
        <w:rPr>
          <w:lang w:val="en-US"/>
        </w:rPr>
        <w:t>hosts</w:t>
      </w:r>
      <w:r>
        <w:t>»</w:t>
      </w:r>
      <w:r w:rsidRPr="00604099">
        <w:t xml:space="preserve">, и выводит результат. </w:t>
      </w:r>
    </w:p>
    <w:p w14:paraId="71168FA5" w14:textId="33E1ECCC" w:rsidR="000F4274" w:rsidRDefault="000F4274" w:rsidP="006068F7">
      <w:pPr>
        <w:pStyle w:val="af1"/>
      </w:pPr>
      <w:r w:rsidRPr="000F4274">
        <w:t xml:space="preserve">Для обращения к определенному множеству хостов в </w:t>
      </w:r>
      <w:r>
        <w:t>«</w:t>
      </w:r>
      <w:proofErr w:type="spellStart"/>
      <w:r w:rsidRPr="000F4274">
        <w:t>Ansible</w:t>
      </w:r>
      <w:proofErr w:type="spellEnd"/>
      <w:r>
        <w:t>»</w:t>
      </w:r>
      <w:r w:rsidRPr="000F4274">
        <w:t xml:space="preserve"> существует возможность создания групп. Для этого в инвентарном файле в квадратных скобках записывается название группы, а ниже адрес</w:t>
      </w:r>
      <w:r w:rsidR="00DE0251">
        <w:t>а</w:t>
      </w:r>
      <w:r w:rsidRPr="000F4274">
        <w:t xml:space="preserve"> хостов.</w:t>
      </w:r>
      <w:bookmarkStart w:id="1" w:name="_GoBack"/>
      <w:bookmarkEnd w:id="1"/>
    </w:p>
    <w:p w14:paraId="3DD0A179" w14:textId="455ECB2D" w:rsidR="000F4274" w:rsidRDefault="00604099" w:rsidP="006068F7">
      <w:pPr>
        <w:pStyle w:val="af1"/>
      </w:pPr>
      <w:r>
        <w:t>Создание групп представлено на рисунке 4.</w:t>
      </w:r>
    </w:p>
    <w:p w14:paraId="2A6A969D" w14:textId="77777777" w:rsidR="00604099" w:rsidRDefault="00604099" w:rsidP="00604099">
      <w:pPr>
        <w:pStyle w:val="af3"/>
      </w:pPr>
      <w:r>
        <w:rPr>
          <w:noProof/>
        </w:rPr>
        <w:lastRenderedPageBreak/>
        <w:drawing>
          <wp:inline distT="0" distB="0" distL="0" distR="0" wp14:anchorId="41E5B928" wp14:editId="734A9CDA">
            <wp:extent cx="5371062" cy="1431234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242" cy="146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C300" w14:textId="6BFFE035" w:rsidR="00604099" w:rsidRPr="00AD6C1B" w:rsidRDefault="00604099" w:rsidP="00604099">
      <w:pPr>
        <w:pStyle w:val="af3"/>
      </w:pPr>
      <w:r>
        <w:t xml:space="preserve">Рисунок 4 – </w:t>
      </w:r>
      <w:r w:rsidR="003725C1">
        <w:t>Создание групп</w:t>
      </w:r>
    </w:p>
    <w:p w14:paraId="32D22E63" w14:textId="5ECA399A" w:rsidR="00604099" w:rsidRDefault="003725C1" w:rsidP="006068F7">
      <w:pPr>
        <w:pStyle w:val="af1"/>
      </w:pPr>
      <w:r>
        <w:t>Для проверки</w:t>
      </w:r>
      <w:r w:rsidR="00E547D5">
        <w:t xml:space="preserve"> правильности написания необходимо создать файл и выполнить команду «</w:t>
      </w:r>
      <w:proofErr w:type="spellStart"/>
      <w:r w:rsidR="00E547D5" w:rsidRPr="00E547D5">
        <w:t>ansible</w:t>
      </w:r>
      <w:proofErr w:type="spellEnd"/>
      <w:r w:rsidR="00E547D5" w:rsidRPr="00E547D5">
        <w:t xml:space="preserve"> group2 -m </w:t>
      </w:r>
      <w:proofErr w:type="spellStart"/>
      <w:r w:rsidR="00E547D5" w:rsidRPr="00E547D5">
        <w:t>copy</w:t>
      </w:r>
      <w:proofErr w:type="spellEnd"/>
      <w:r w:rsidR="00E547D5" w:rsidRPr="00E547D5">
        <w:t xml:space="preserve"> -a "</w:t>
      </w:r>
      <w:proofErr w:type="spellStart"/>
      <w:r w:rsidR="00E547D5" w:rsidRPr="00E547D5">
        <w:t>src</w:t>
      </w:r>
      <w:proofErr w:type="spellEnd"/>
      <w:r w:rsidR="00E547D5" w:rsidRPr="00E547D5">
        <w:t xml:space="preserve">=file.txt </w:t>
      </w:r>
      <w:proofErr w:type="spellStart"/>
      <w:r w:rsidR="00E547D5" w:rsidRPr="00E547D5">
        <w:t>dest</w:t>
      </w:r>
      <w:proofErr w:type="spellEnd"/>
      <w:r w:rsidR="00E547D5" w:rsidRPr="00E547D5">
        <w:t>=/</w:t>
      </w:r>
      <w:proofErr w:type="spellStart"/>
      <w:r w:rsidR="00E547D5" w:rsidRPr="00E547D5">
        <w:t>home</w:t>
      </w:r>
      <w:proofErr w:type="spellEnd"/>
      <w:r w:rsidR="00E547D5" w:rsidRPr="00E547D5">
        <w:t xml:space="preserve"> </w:t>
      </w:r>
      <w:proofErr w:type="spellStart"/>
      <w:r w:rsidR="00E547D5" w:rsidRPr="00E547D5">
        <w:t>mode</w:t>
      </w:r>
      <w:proofErr w:type="spellEnd"/>
      <w:r w:rsidR="00E547D5" w:rsidRPr="00E547D5">
        <w:t>=0777" -b</w:t>
      </w:r>
      <w:r w:rsidR="00E547D5">
        <w:t xml:space="preserve">». </w:t>
      </w:r>
    </w:p>
    <w:p w14:paraId="20DC655C" w14:textId="19CB7CAE" w:rsidR="00E547D5" w:rsidRDefault="00E547D5" w:rsidP="006068F7">
      <w:pPr>
        <w:pStyle w:val="af1"/>
      </w:pPr>
      <w:r>
        <w:t>Результат выполнения команды представлен на рисунке 5.</w:t>
      </w:r>
    </w:p>
    <w:p w14:paraId="45D75EE1" w14:textId="77777777" w:rsidR="00E547D5" w:rsidRDefault="00E547D5" w:rsidP="00E547D5">
      <w:pPr>
        <w:pStyle w:val="af3"/>
      </w:pPr>
      <w:r>
        <w:rPr>
          <w:noProof/>
        </w:rPr>
        <w:drawing>
          <wp:inline distT="0" distB="0" distL="0" distR="0" wp14:anchorId="5C632253" wp14:editId="64FE8486">
            <wp:extent cx="5058005" cy="4126727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249" cy="417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B301" w14:textId="0B14F932" w:rsidR="00E547D5" w:rsidRPr="00E547D5" w:rsidRDefault="00E547D5" w:rsidP="00E547D5">
      <w:pPr>
        <w:pStyle w:val="af3"/>
      </w:pPr>
      <w:r>
        <w:t>Рисунок 5 – Создание и копирование текстового файла</w:t>
      </w:r>
    </w:p>
    <w:p w14:paraId="2FE598DE" w14:textId="77777777" w:rsidR="00E547D5" w:rsidRDefault="00E547D5" w:rsidP="006068F7">
      <w:pPr>
        <w:pStyle w:val="af1"/>
      </w:pPr>
    </w:p>
    <w:p w14:paraId="316A9BB2" w14:textId="06C67815" w:rsidR="000F4274" w:rsidRDefault="00E547D5" w:rsidP="006068F7">
      <w:pPr>
        <w:pStyle w:val="af1"/>
      </w:pPr>
      <w:r>
        <w:lastRenderedPageBreak/>
        <w:t>Данная команда скопирует файл и отправит на хосты, которые включены в группу.</w:t>
      </w:r>
    </w:p>
    <w:p w14:paraId="06F97B39" w14:textId="7D376381" w:rsidR="007645C2" w:rsidRDefault="00CD3277" w:rsidP="006068F7">
      <w:pPr>
        <w:pStyle w:val="af1"/>
      </w:pPr>
      <w:r w:rsidRPr="00CD3277">
        <w:t>Созда</w:t>
      </w:r>
      <w:r>
        <w:t>дим</w:t>
      </w:r>
      <w:r w:rsidRPr="00CD3277">
        <w:t xml:space="preserve"> </w:t>
      </w:r>
      <w:r>
        <w:t>«</w:t>
      </w:r>
      <w:r w:rsidRPr="00CD3277">
        <w:t>y</w:t>
      </w:r>
      <w:r>
        <w:rPr>
          <w:lang w:val="en-US"/>
        </w:rPr>
        <w:t>a</w:t>
      </w:r>
      <w:proofErr w:type="spellStart"/>
      <w:r w:rsidRPr="00CD3277">
        <w:t>ml</w:t>
      </w:r>
      <w:proofErr w:type="spellEnd"/>
      <w:r>
        <w:t>»</w:t>
      </w:r>
      <w:r w:rsidRPr="00CD3277">
        <w:t xml:space="preserve"> файлы для каждой группы с различными переменным, и выве</w:t>
      </w:r>
      <w:r>
        <w:t>дем</w:t>
      </w:r>
      <w:r w:rsidRPr="00CD3277">
        <w:t xml:space="preserve"> все переменные </w:t>
      </w:r>
      <w:r>
        <w:t>«</w:t>
      </w:r>
      <w:proofErr w:type="spellStart"/>
      <w:r w:rsidRPr="00CD3277">
        <w:t>group_name</w:t>
      </w:r>
      <w:proofErr w:type="spellEnd"/>
      <w:r>
        <w:t>»</w:t>
      </w:r>
      <w:r w:rsidRPr="00CD3277">
        <w:t xml:space="preserve"> для каждой группы</w:t>
      </w:r>
      <w:r>
        <w:t xml:space="preserve"> (рис. 6).</w:t>
      </w:r>
    </w:p>
    <w:p w14:paraId="0A3FE36D" w14:textId="77777777" w:rsidR="00CD3277" w:rsidRDefault="00CD3277" w:rsidP="00CD3277">
      <w:pPr>
        <w:pStyle w:val="af3"/>
      </w:pPr>
      <w:r>
        <w:rPr>
          <w:noProof/>
        </w:rPr>
        <w:drawing>
          <wp:inline distT="0" distB="0" distL="0" distR="0" wp14:anchorId="577B8D08" wp14:editId="4D581219">
            <wp:extent cx="5714552" cy="2258170"/>
            <wp:effectExtent l="0" t="0" r="63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266" cy="226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7EA6" w14:textId="3ECF9664" w:rsidR="00CD3277" w:rsidRPr="00CD3277" w:rsidRDefault="00CD3277" w:rsidP="00CD3277">
      <w:pPr>
        <w:pStyle w:val="af3"/>
      </w:pPr>
      <w:r>
        <w:t>Рисунок 6 – Создание «</w:t>
      </w:r>
      <w:proofErr w:type="spellStart"/>
      <w:r>
        <w:rPr>
          <w:lang w:val="en-US"/>
        </w:rPr>
        <w:t>yaml</w:t>
      </w:r>
      <w:proofErr w:type="spellEnd"/>
      <w:r>
        <w:t>»</w:t>
      </w:r>
      <w:r w:rsidRPr="00CD3277">
        <w:t xml:space="preserve"> </w:t>
      </w:r>
      <w:r>
        <w:t>файлов и новой переменной с помощью модуля «</w:t>
      </w:r>
      <w:r>
        <w:rPr>
          <w:lang w:val="en-US"/>
        </w:rPr>
        <w:t>debug</w:t>
      </w:r>
      <w:r>
        <w:t>»</w:t>
      </w:r>
    </w:p>
    <w:p w14:paraId="6DE3131F" w14:textId="3748F575" w:rsidR="00124D5A" w:rsidRDefault="00CD3277" w:rsidP="00AD4354">
      <w:pPr>
        <w:pStyle w:val="af1"/>
      </w:pPr>
      <w:r>
        <w:t>Запишем в «</w:t>
      </w:r>
      <w:r>
        <w:rPr>
          <w:lang w:val="en-US"/>
        </w:rPr>
        <w:t>playbook</w:t>
      </w:r>
      <w:r w:rsidRPr="00CD3277">
        <w:t>.</w:t>
      </w:r>
      <w:proofErr w:type="spellStart"/>
      <w:r>
        <w:rPr>
          <w:lang w:val="en-US"/>
        </w:rPr>
        <w:t>yml</w:t>
      </w:r>
      <w:proofErr w:type="spellEnd"/>
      <w:r>
        <w:t xml:space="preserve">» </w:t>
      </w:r>
      <w:r w:rsidR="00AD4354">
        <w:t>следующий код (рисунок 7).</w:t>
      </w:r>
    </w:p>
    <w:p w14:paraId="037BD222" w14:textId="77777777" w:rsidR="00AD4354" w:rsidRDefault="00AD4354" w:rsidP="00AD4354">
      <w:pPr>
        <w:pStyle w:val="af3"/>
      </w:pPr>
      <w:r>
        <w:rPr>
          <w:noProof/>
        </w:rPr>
        <w:drawing>
          <wp:inline distT="0" distB="0" distL="0" distR="0" wp14:anchorId="6663B614" wp14:editId="20570C0F">
            <wp:extent cx="2218414" cy="29416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234" cy="296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0438" w14:textId="5C5CB20F" w:rsidR="00AD4354" w:rsidRPr="00CD3277" w:rsidRDefault="00AD4354" w:rsidP="00AD4354">
      <w:pPr>
        <w:pStyle w:val="af3"/>
      </w:pPr>
      <w:r>
        <w:t>Рисунок 7 – Изменение в файле «</w:t>
      </w:r>
      <w:r>
        <w:rPr>
          <w:lang w:val="en-US"/>
        </w:rPr>
        <w:t>playbook</w:t>
      </w:r>
      <w:r w:rsidRPr="00AD4354">
        <w:t>.</w:t>
      </w:r>
      <w:proofErr w:type="spellStart"/>
      <w:r>
        <w:rPr>
          <w:lang w:val="en-US"/>
        </w:rPr>
        <w:t>yml</w:t>
      </w:r>
      <w:proofErr w:type="spellEnd"/>
      <w:r>
        <w:t>»</w:t>
      </w:r>
    </w:p>
    <w:p w14:paraId="3B042079" w14:textId="488F4AA3" w:rsidR="00AD4354" w:rsidRPr="00AD4354" w:rsidRDefault="00AD4354" w:rsidP="00AD4354">
      <w:pPr>
        <w:pStyle w:val="af1"/>
      </w:pPr>
      <w:r w:rsidRPr="00AD4354">
        <w:lastRenderedPageBreak/>
        <w:t xml:space="preserve">Перед запуском </w:t>
      </w:r>
      <w:r>
        <w:t>«</w:t>
      </w:r>
      <w:r>
        <w:rPr>
          <w:lang w:val="en-US"/>
        </w:rPr>
        <w:t>playbook</w:t>
      </w:r>
      <w:r>
        <w:t>»</w:t>
      </w:r>
      <w:r w:rsidRPr="00AD4354">
        <w:t xml:space="preserve"> необходимо создать файл </w:t>
      </w:r>
      <w:r>
        <w:t>«</w:t>
      </w:r>
      <w:r w:rsidRPr="00AD4354">
        <w:t>index.html</w:t>
      </w:r>
      <w:r>
        <w:t>»</w:t>
      </w:r>
      <w:r w:rsidRPr="00AD4354">
        <w:t xml:space="preserve"> в основной директории с простым кодом, который будет передаваться на веб</w:t>
      </w:r>
      <w:r w:rsidR="00BE67DD" w:rsidRPr="00BE67DD">
        <w:t>-</w:t>
      </w:r>
      <w:r w:rsidRPr="00AD4354">
        <w:t>сервер:</w:t>
      </w:r>
    </w:p>
    <w:tbl>
      <w:tblPr>
        <w:tblStyle w:val="a5"/>
        <w:tblW w:w="1006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060"/>
      </w:tblGrid>
      <w:tr w:rsidR="004B3B0E" w:rsidRPr="006465E6" w14:paraId="1DFC2F2E" w14:textId="77777777" w:rsidTr="000723C2">
        <w:tc>
          <w:tcPr>
            <w:tcW w:w="10060" w:type="dxa"/>
          </w:tcPr>
          <w:p w14:paraId="37897197" w14:textId="77777777" w:rsidR="00AD4354" w:rsidRPr="00AD4354" w:rsidRDefault="00AD4354" w:rsidP="00BE67DD">
            <w:pPr>
              <w:tabs>
                <w:tab w:val="left" w:pos="948"/>
              </w:tabs>
              <w:ind w:firstLine="0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&lt;!DOCTYPE html&gt;</w:t>
            </w:r>
          </w:p>
          <w:p w14:paraId="2ED79110" w14:textId="77777777" w:rsidR="00AD4354" w:rsidRPr="00AD4354" w:rsidRDefault="00AD4354" w:rsidP="00BE67DD">
            <w:pPr>
              <w:tabs>
                <w:tab w:val="left" w:pos="948"/>
              </w:tabs>
              <w:ind w:firstLine="0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&lt;html </w:t>
            </w:r>
            <w:proofErr w:type="spellStart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lang</w:t>
            </w:r>
            <w:proofErr w:type="spellEnd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="</w:t>
            </w:r>
            <w:proofErr w:type="spellStart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en</w:t>
            </w:r>
            <w:proofErr w:type="spellEnd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"&gt;</w:t>
            </w:r>
          </w:p>
          <w:p w14:paraId="1EE4D92C" w14:textId="77777777" w:rsidR="00AD4354" w:rsidRPr="00AD4354" w:rsidRDefault="00AD4354" w:rsidP="00BE67DD">
            <w:pPr>
              <w:tabs>
                <w:tab w:val="left" w:pos="948"/>
              </w:tabs>
              <w:ind w:firstLine="0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&lt;head&gt;</w:t>
            </w:r>
          </w:p>
          <w:p w14:paraId="4C6C35F7" w14:textId="77777777" w:rsidR="00AD4354" w:rsidRPr="00AD4354" w:rsidRDefault="00AD4354" w:rsidP="00BE67DD">
            <w:pPr>
              <w:tabs>
                <w:tab w:val="left" w:pos="948"/>
              </w:tabs>
              <w:ind w:firstLine="0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&lt;meta charset="UTF-8"&gt;</w:t>
            </w:r>
          </w:p>
          <w:p w14:paraId="6E5F1B6C" w14:textId="77777777" w:rsidR="00AD4354" w:rsidRPr="00AD4354" w:rsidRDefault="00AD4354" w:rsidP="00BE67DD">
            <w:pPr>
              <w:tabs>
                <w:tab w:val="left" w:pos="948"/>
              </w:tabs>
              <w:ind w:firstLine="0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&lt;meta http-</w:t>
            </w:r>
            <w:proofErr w:type="spellStart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equiv</w:t>
            </w:r>
            <w:proofErr w:type="spellEnd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="X-UA-Compatible" content="IE=edge"&gt;</w:t>
            </w:r>
          </w:p>
          <w:p w14:paraId="51ABDE24" w14:textId="77777777" w:rsidR="00AD4354" w:rsidRPr="00AD4354" w:rsidRDefault="00AD4354" w:rsidP="00BE67DD">
            <w:pPr>
              <w:tabs>
                <w:tab w:val="left" w:pos="948"/>
              </w:tabs>
              <w:ind w:firstLine="0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&lt;meta name="viewport" content="width=device-width, </w:t>
            </w:r>
            <w:proofErr w:type="spellStart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initialscale</w:t>
            </w:r>
            <w:proofErr w:type="spellEnd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=1.0"&gt;</w:t>
            </w:r>
          </w:p>
          <w:p w14:paraId="4975F819" w14:textId="77777777" w:rsidR="00AD4354" w:rsidRPr="00AD4354" w:rsidRDefault="00AD4354" w:rsidP="00BE67DD">
            <w:pPr>
              <w:tabs>
                <w:tab w:val="left" w:pos="948"/>
              </w:tabs>
              <w:ind w:firstLine="0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&lt;title&gt;Document&lt;/title&gt;</w:t>
            </w:r>
          </w:p>
          <w:p w14:paraId="4DBBBBEF" w14:textId="77777777" w:rsidR="00AD4354" w:rsidRPr="00AD4354" w:rsidRDefault="00AD4354" w:rsidP="00BE67DD">
            <w:pPr>
              <w:tabs>
                <w:tab w:val="left" w:pos="948"/>
              </w:tabs>
              <w:ind w:firstLine="0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&lt;/head&gt;</w:t>
            </w:r>
          </w:p>
          <w:p w14:paraId="3625AC65" w14:textId="77777777" w:rsidR="00AD4354" w:rsidRPr="00AD4354" w:rsidRDefault="00AD4354" w:rsidP="00BE67DD">
            <w:pPr>
              <w:tabs>
                <w:tab w:val="left" w:pos="948"/>
              </w:tabs>
              <w:ind w:firstLine="0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&lt;body&gt;</w:t>
            </w:r>
          </w:p>
          <w:p w14:paraId="5E538019" w14:textId="77777777" w:rsidR="00AD4354" w:rsidRPr="00AD4354" w:rsidRDefault="00AD4354" w:rsidP="00BE67DD">
            <w:pPr>
              <w:tabs>
                <w:tab w:val="left" w:pos="948"/>
              </w:tabs>
              <w:ind w:firstLine="0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 &lt;</w:t>
            </w:r>
            <w:proofErr w:type="spellStart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br</w:t>
            </w:r>
            <w:proofErr w:type="spellEnd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&gt; Web Server installed on 2172953-cl47057 &lt;/</w:t>
            </w:r>
            <w:proofErr w:type="spellStart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br</w:t>
            </w:r>
            <w:proofErr w:type="spellEnd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&gt;</w:t>
            </w:r>
          </w:p>
          <w:p w14:paraId="44661E04" w14:textId="77777777" w:rsidR="00AD4354" w:rsidRPr="00AD4354" w:rsidRDefault="00AD4354" w:rsidP="00BE67DD">
            <w:pPr>
              <w:tabs>
                <w:tab w:val="left" w:pos="948"/>
              </w:tabs>
              <w:ind w:firstLine="0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 &lt;</w:t>
            </w:r>
            <w:proofErr w:type="spellStart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br</w:t>
            </w:r>
            <w:proofErr w:type="spellEnd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&gt;Server's group: group1&lt;/</w:t>
            </w:r>
            <w:proofErr w:type="spellStart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br</w:t>
            </w:r>
            <w:proofErr w:type="spellEnd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&gt;</w:t>
            </w:r>
          </w:p>
          <w:p w14:paraId="1C9A5E9D" w14:textId="77777777" w:rsidR="00AD4354" w:rsidRPr="00AD4354" w:rsidRDefault="00AD4354" w:rsidP="00BE67DD">
            <w:pPr>
              <w:tabs>
                <w:tab w:val="left" w:pos="948"/>
              </w:tabs>
              <w:ind w:firstLine="0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&lt;/body&gt;</w:t>
            </w:r>
          </w:p>
          <w:p w14:paraId="49F6D953" w14:textId="692C7ABC" w:rsidR="004B3B0E" w:rsidRPr="00AD4354" w:rsidRDefault="00AD4354" w:rsidP="00BE67DD">
            <w:pPr>
              <w:tabs>
                <w:tab w:val="left" w:pos="948"/>
              </w:tabs>
              <w:ind w:firstLine="0"/>
              <w:rPr>
                <w:rFonts w:ascii="Consolas" w:eastAsia="Times New Roman" w:hAnsi="Consolas" w:cs="Times New Roman"/>
                <w:sz w:val="28"/>
                <w:szCs w:val="28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&lt;/html&gt;</w:t>
            </w:r>
          </w:p>
        </w:tc>
      </w:tr>
    </w:tbl>
    <w:p w14:paraId="66905D70" w14:textId="77777777" w:rsidR="0027706C" w:rsidRDefault="0027706C" w:rsidP="006068F7">
      <w:pPr>
        <w:pStyle w:val="af1"/>
      </w:pPr>
    </w:p>
    <w:p w14:paraId="3201CFFF" w14:textId="37E49C0B" w:rsidR="00E847A6" w:rsidRDefault="00E847A6" w:rsidP="006068F7">
      <w:pPr>
        <w:pStyle w:val="af1"/>
      </w:pPr>
      <w:r w:rsidRPr="00E847A6">
        <w:t xml:space="preserve">После запуска </w:t>
      </w:r>
      <w:r>
        <w:t>«</w:t>
      </w:r>
      <w:r>
        <w:rPr>
          <w:lang w:val="en-US"/>
        </w:rPr>
        <w:t>playbook</w:t>
      </w:r>
      <w:r>
        <w:t>.</w:t>
      </w:r>
      <w:proofErr w:type="spellStart"/>
      <w:r>
        <w:rPr>
          <w:lang w:val="en-US"/>
        </w:rPr>
        <w:t>yml</w:t>
      </w:r>
      <w:proofErr w:type="spellEnd"/>
      <w:r>
        <w:t>»</w:t>
      </w:r>
      <w:r w:rsidRPr="00E847A6">
        <w:t xml:space="preserve"> на всех трех серверах будут запущены веб</w:t>
      </w:r>
      <w:r>
        <w:t>-</w:t>
      </w:r>
      <w:r w:rsidRPr="00E847A6">
        <w:t>серверы. При переходе в браузере по их адресам на странице отобразится информация, относящаяся к конкретному удаленному серверу.</w:t>
      </w:r>
    </w:p>
    <w:p w14:paraId="246B5030" w14:textId="199F5FCE" w:rsidR="00124D5A" w:rsidRDefault="00AD4354" w:rsidP="006068F7">
      <w:pPr>
        <w:pStyle w:val="af1"/>
      </w:pPr>
      <w:r>
        <w:t xml:space="preserve">Результат запуска </w:t>
      </w:r>
      <w:r w:rsidR="0027706C">
        <w:t>«</w:t>
      </w:r>
      <w:r w:rsidR="0027706C">
        <w:rPr>
          <w:lang w:val="en-US"/>
        </w:rPr>
        <w:t>playbook</w:t>
      </w:r>
      <w:r w:rsidR="0027706C">
        <w:t>.</w:t>
      </w:r>
      <w:proofErr w:type="spellStart"/>
      <w:r w:rsidR="0027706C">
        <w:rPr>
          <w:lang w:val="en-US"/>
        </w:rPr>
        <w:t>yml</w:t>
      </w:r>
      <w:proofErr w:type="spellEnd"/>
      <w:r w:rsidR="0027706C">
        <w:t>» представлен на рисунках 8, 9.</w:t>
      </w:r>
    </w:p>
    <w:p w14:paraId="1E723AF9" w14:textId="77777777" w:rsidR="00683D53" w:rsidRDefault="00683D53" w:rsidP="00683D53">
      <w:pPr>
        <w:pStyle w:val="af3"/>
      </w:pPr>
      <w:r>
        <w:rPr>
          <w:noProof/>
        </w:rPr>
        <w:drawing>
          <wp:inline distT="0" distB="0" distL="0" distR="0" wp14:anchorId="6C3AF8E4" wp14:editId="3C00ECAC">
            <wp:extent cx="3352185" cy="1025718"/>
            <wp:effectExtent l="0" t="0" r="63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0" r="43784" b="60488"/>
                    <a:stretch/>
                  </pic:blipFill>
                  <pic:spPr bwMode="auto">
                    <a:xfrm>
                      <a:off x="0" y="0"/>
                      <a:ext cx="3378819" cy="103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D1C14" w14:textId="25495075" w:rsidR="00683D53" w:rsidRPr="00CD3277" w:rsidRDefault="00683D53" w:rsidP="00683D53">
      <w:pPr>
        <w:pStyle w:val="af3"/>
      </w:pPr>
      <w:r>
        <w:t>Рисунок 8 – Результат запуска «</w:t>
      </w:r>
      <w:r>
        <w:rPr>
          <w:lang w:val="en-US"/>
        </w:rPr>
        <w:t>playbook</w:t>
      </w:r>
      <w:r w:rsidRPr="0027706C">
        <w:t>.</w:t>
      </w:r>
      <w:proofErr w:type="spellStart"/>
      <w:r>
        <w:rPr>
          <w:lang w:val="en-US"/>
        </w:rPr>
        <w:t>yml</w:t>
      </w:r>
      <w:proofErr w:type="spellEnd"/>
      <w:r>
        <w:t>» в браузере</w:t>
      </w:r>
    </w:p>
    <w:p w14:paraId="122B33E3" w14:textId="77777777" w:rsidR="00683D53" w:rsidRPr="00AD4354" w:rsidRDefault="00683D53" w:rsidP="006068F7">
      <w:pPr>
        <w:pStyle w:val="af1"/>
      </w:pPr>
    </w:p>
    <w:p w14:paraId="10A7E990" w14:textId="77777777" w:rsidR="0027706C" w:rsidRDefault="0027706C" w:rsidP="0027706C">
      <w:pPr>
        <w:pStyle w:val="af3"/>
      </w:pPr>
      <w:r>
        <w:rPr>
          <w:noProof/>
        </w:rPr>
        <w:lastRenderedPageBreak/>
        <w:drawing>
          <wp:inline distT="0" distB="0" distL="0" distR="0" wp14:anchorId="726DABBD" wp14:editId="69FCACE3">
            <wp:extent cx="5072932" cy="3764972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711" cy="3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80392" w14:textId="0DB71280" w:rsidR="0027706C" w:rsidRPr="00CD3277" w:rsidRDefault="0027706C" w:rsidP="0027706C">
      <w:pPr>
        <w:pStyle w:val="af3"/>
      </w:pPr>
      <w:r>
        <w:t xml:space="preserve">Рисунок </w:t>
      </w:r>
      <w:r w:rsidR="00683D53">
        <w:t>9</w:t>
      </w:r>
      <w:r>
        <w:t xml:space="preserve"> – Результат запуска «</w:t>
      </w:r>
      <w:r>
        <w:rPr>
          <w:lang w:val="en-US"/>
        </w:rPr>
        <w:t>playbook</w:t>
      </w:r>
      <w:r w:rsidRPr="0027706C">
        <w:t>.</w:t>
      </w:r>
      <w:proofErr w:type="spellStart"/>
      <w:r>
        <w:rPr>
          <w:lang w:val="en-US"/>
        </w:rPr>
        <w:t>yml</w:t>
      </w:r>
      <w:proofErr w:type="spellEnd"/>
      <w:r>
        <w:t>»</w:t>
      </w:r>
    </w:p>
    <w:p w14:paraId="34D5BD28" w14:textId="50500C7D" w:rsidR="007645C2" w:rsidRDefault="0027706C" w:rsidP="00102120">
      <w:pPr>
        <w:pStyle w:val="af1"/>
      </w:pPr>
      <w:r>
        <w:t>Р</w:t>
      </w:r>
      <w:r w:rsidRPr="0027706C">
        <w:t xml:space="preserve">азобьем </w:t>
      </w:r>
      <w:r>
        <w:t>«</w:t>
      </w:r>
      <w:r>
        <w:rPr>
          <w:lang w:val="en-US"/>
        </w:rPr>
        <w:t>playbook</w:t>
      </w:r>
      <w:r>
        <w:t>»</w:t>
      </w:r>
      <w:r w:rsidRPr="0027706C">
        <w:t xml:space="preserve"> для запуска веб-сервера на две простые роли: </w:t>
      </w:r>
      <w:r>
        <w:t>«</w:t>
      </w:r>
      <w:proofErr w:type="spellStart"/>
      <w:r w:rsidRPr="0027706C">
        <w:t>upgrade_packages</w:t>
      </w:r>
      <w:proofErr w:type="spellEnd"/>
      <w:r>
        <w:t>»</w:t>
      </w:r>
      <w:r w:rsidRPr="0027706C">
        <w:t xml:space="preserve"> для обновления всех пакетов и </w:t>
      </w:r>
      <w:r>
        <w:t>«</w:t>
      </w:r>
      <w:proofErr w:type="spellStart"/>
      <w:r w:rsidRPr="0027706C">
        <w:t>setup_web_servers</w:t>
      </w:r>
      <w:proofErr w:type="spellEnd"/>
      <w:r>
        <w:t>»</w:t>
      </w:r>
      <w:r w:rsidRPr="0027706C">
        <w:t xml:space="preserve"> для установки и запуска веб-сервера. </w:t>
      </w:r>
      <w:r>
        <w:t>С</w:t>
      </w:r>
      <w:r w:rsidRPr="0027706C">
        <w:t xml:space="preserve">оздадим папку </w:t>
      </w:r>
      <w:r>
        <w:t>«</w:t>
      </w:r>
      <w:proofErr w:type="spellStart"/>
      <w:r w:rsidRPr="0027706C">
        <w:t>roles</w:t>
      </w:r>
      <w:proofErr w:type="spellEnd"/>
      <w:r>
        <w:t>»</w:t>
      </w:r>
      <w:r w:rsidRPr="0027706C">
        <w:t xml:space="preserve"> в основной папке проекта и перейдем в неё</w:t>
      </w:r>
      <w:r>
        <w:t>. Для этого выполним следующие команды</w:t>
      </w:r>
      <w:r w:rsidRPr="0027706C">
        <w:t>:</w:t>
      </w:r>
    </w:p>
    <w:tbl>
      <w:tblPr>
        <w:tblStyle w:val="a5"/>
        <w:tblW w:w="1006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060"/>
      </w:tblGrid>
      <w:tr w:rsidR="0027706C" w:rsidRPr="00DE0251" w14:paraId="40206168" w14:textId="77777777" w:rsidTr="00E16C6C">
        <w:tc>
          <w:tcPr>
            <w:tcW w:w="10060" w:type="dxa"/>
          </w:tcPr>
          <w:p w14:paraId="55161580" w14:textId="414D2AD6" w:rsidR="0027706C" w:rsidRDefault="0027706C" w:rsidP="00BE67DD">
            <w:pPr>
              <w:tabs>
                <w:tab w:val="left" w:pos="948"/>
              </w:tabs>
              <w:ind w:firstLine="0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proofErr w:type="spellStart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sudo</w:t>
            </w:r>
            <w:proofErr w:type="spellEnd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</w:t>
            </w:r>
            <w:proofErr w:type="spellStart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mkdir</w:t>
            </w:r>
            <w:proofErr w:type="spellEnd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roles</w:t>
            </w:r>
          </w:p>
          <w:p w14:paraId="48712A82" w14:textId="0BA6E77D" w:rsidR="0027706C" w:rsidRDefault="0027706C" w:rsidP="00BE67DD">
            <w:pPr>
              <w:tabs>
                <w:tab w:val="left" w:pos="948"/>
              </w:tabs>
              <w:ind w:firstLine="0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cd roles/</w:t>
            </w:r>
          </w:p>
          <w:p w14:paraId="1D0B7097" w14:textId="60A27CDC" w:rsidR="0027706C" w:rsidRDefault="0027706C" w:rsidP="00BE67DD">
            <w:pPr>
              <w:tabs>
                <w:tab w:val="left" w:pos="948"/>
              </w:tabs>
              <w:ind w:firstLine="0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proofErr w:type="spellStart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sudo</w:t>
            </w:r>
            <w:proofErr w:type="spellEnd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ansible-galaxy </w:t>
            </w:r>
            <w:proofErr w:type="spellStart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init</w:t>
            </w:r>
            <w:proofErr w:type="spellEnd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</w:t>
            </w:r>
            <w:proofErr w:type="spellStart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upgrade_packages</w:t>
            </w:r>
            <w:proofErr w:type="spellEnd"/>
          </w:p>
          <w:p w14:paraId="0EFDF804" w14:textId="6F071FAC" w:rsidR="0027706C" w:rsidRPr="0027706C" w:rsidRDefault="0027706C" w:rsidP="00BE67DD">
            <w:pPr>
              <w:tabs>
                <w:tab w:val="left" w:pos="948"/>
              </w:tabs>
              <w:ind w:firstLine="0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proofErr w:type="spellStart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sudo</w:t>
            </w:r>
            <w:proofErr w:type="spellEnd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ansible-galaxy </w:t>
            </w:r>
            <w:proofErr w:type="spellStart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init</w:t>
            </w:r>
            <w:proofErr w:type="spellEnd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</w:t>
            </w:r>
            <w:proofErr w:type="spellStart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setup_web_servers</w:t>
            </w:r>
            <w:proofErr w:type="spellEnd"/>
          </w:p>
        </w:tc>
      </w:tr>
    </w:tbl>
    <w:p w14:paraId="5AF821CC" w14:textId="77777777" w:rsidR="00E847A6" w:rsidRPr="00BE67DD" w:rsidRDefault="00E847A6" w:rsidP="00102120">
      <w:pPr>
        <w:pStyle w:val="af1"/>
        <w:rPr>
          <w:lang w:val="en-US"/>
        </w:rPr>
      </w:pPr>
    </w:p>
    <w:p w14:paraId="3DA1816A" w14:textId="0E7C8B49" w:rsidR="0027706C" w:rsidRDefault="00E847A6" w:rsidP="00102120">
      <w:pPr>
        <w:pStyle w:val="af1"/>
      </w:pPr>
      <w:r>
        <w:t>Результат выполнения команд представлен на рисунке 10.</w:t>
      </w:r>
    </w:p>
    <w:p w14:paraId="789B722A" w14:textId="77777777" w:rsidR="00E847A6" w:rsidRDefault="00E847A6" w:rsidP="00E847A6">
      <w:pPr>
        <w:pStyle w:val="af3"/>
      </w:pPr>
      <w:r>
        <w:rPr>
          <w:noProof/>
        </w:rPr>
        <w:drawing>
          <wp:inline distT="0" distB="0" distL="0" distR="0" wp14:anchorId="4FCA1503" wp14:editId="254A3697">
            <wp:extent cx="6194066" cy="811521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156" cy="84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7AA38" w14:textId="58BB82B6" w:rsidR="00E847A6" w:rsidRPr="00CD3277" w:rsidRDefault="00E847A6" w:rsidP="00E847A6">
      <w:pPr>
        <w:pStyle w:val="af3"/>
      </w:pPr>
      <w:r>
        <w:t>Рисунок 10 – Создание директорий для ролей</w:t>
      </w:r>
    </w:p>
    <w:p w14:paraId="05AA870D" w14:textId="57EB5601" w:rsidR="00E847A6" w:rsidRDefault="00E847A6" w:rsidP="00102120">
      <w:pPr>
        <w:pStyle w:val="af1"/>
      </w:pPr>
      <w:r>
        <w:lastRenderedPageBreak/>
        <w:t>Перед запуском «</w:t>
      </w:r>
      <w:r>
        <w:rPr>
          <w:lang w:val="en-US"/>
        </w:rPr>
        <w:t>playbook</w:t>
      </w:r>
      <w:r>
        <w:t>» необходимо внести в него следующие изменения</w:t>
      </w:r>
      <w:r w:rsidRPr="00E847A6">
        <w:t>:</w:t>
      </w:r>
    </w:p>
    <w:tbl>
      <w:tblPr>
        <w:tblStyle w:val="a5"/>
        <w:tblW w:w="1006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060"/>
      </w:tblGrid>
      <w:tr w:rsidR="00E847A6" w:rsidRPr="00DE0251" w14:paraId="43A0E4F6" w14:textId="77777777" w:rsidTr="00E16C6C">
        <w:tc>
          <w:tcPr>
            <w:tcW w:w="10060" w:type="dxa"/>
          </w:tcPr>
          <w:p w14:paraId="5CB672C6" w14:textId="77777777" w:rsidR="00E847A6" w:rsidRPr="00E847A6" w:rsidRDefault="00E847A6" w:rsidP="00E847A6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---</w:t>
            </w:r>
          </w:p>
          <w:p w14:paraId="5E5E0D84" w14:textId="77777777" w:rsidR="00E847A6" w:rsidRPr="00E847A6" w:rsidRDefault="00E847A6" w:rsidP="00E847A6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- name: Web server</w:t>
            </w:r>
          </w:p>
          <w:p w14:paraId="593956E5" w14:textId="22567FCE" w:rsidR="00E847A6" w:rsidRPr="00E847A6" w:rsidRDefault="00E847A6" w:rsidP="00E847A6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</w:t>
            </w: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hosts: all</w:t>
            </w:r>
          </w:p>
          <w:p w14:paraId="07C77626" w14:textId="6B71CE2F" w:rsidR="00E847A6" w:rsidRPr="00E847A6" w:rsidRDefault="00E847A6" w:rsidP="00E847A6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</w:t>
            </w: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become: yes</w:t>
            </w:r>
          </w:p>
          <w:p w14:paraId="0A0C32F3" w14:textId="07FFE4CD" w:rsidR="00E847A6" w:rsidRPr="00E847A6" w:rsidRDefault="00E847A6" w:rsidP="00E847A6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</w:t>
            </w: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roles:</w:t>
            </w:r>
          </w:p>
          <w:p w14:paraId="110B4F06" w14:textId="5F40A772" w:rsidR="00E847A6" w:rsidRPr="00E847A6" w:rsidRDefault="00E847A6" w:rsidP="00E847A6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  </w:t>
            </w: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- </w:t>
            </w:r>
            <w:proofErr w:type="spellStart"/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upgrade_packages</w:t>
            </w:r>
            <w:proofErr w:type="spellEnd"/>
          </w:p>
          <w:p w14:paraId="128CEE5B" w14:textId="28F125A9" w:rsidR="00E847A6" w:rsidRPr="0027706C" w:rsidRDefault="00E847A6" w:rsidP="00E847A6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  </w:t>
            </w: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- </w:t>
            </w:r>
            <w:proofErr w:type="spellStart"/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setup_web_servers</w:t>
            </w:r>
            <w:proofErr w:type="spellEnd"/>
          </w:p>
        </w:tc>
      </w:tr>
    </w:tbl>
    <w:p w14:paraId="0A596DDC" w14:textId="77777777" w:rsidR="00E847A6" w:rsidRPr="00E847A6" w:rsidRDefault="00E847A6" w:rsidP="00102120">
      <w:pPr>
        <w:pStyle w:val="af1"/>
        <w:rPr>
          <w:lang w:val="en-US"/>
        </w:rPr>
      </w:pPr>
    </w:p>
    <w:p w14:paraId="4EFACC94" w14:textId="0CC7D989" w:rsidR="00E847A6" w:rsidRDefault="00470D3B" w:rsidP="00102120">
      <w:pPr>
        <w:pStyle w:val="af1"/>
      </w:pPr>
      <w:r w:rsidRPr="00470D3B">
        <w:t xml:space="preserve">На рисунке 11 представлен результат запуска </w:t>
      </w:r>
      <w:r>
        <w:t>«</w:t>
      </w:r>
      <w:proofErr w:type="spellStart"/>
      <w:r w:rsidRPr="00470D3B">
        <w:t>playbook</w:t>
      </w:r>
      <w:proofErr w:type="spellEnd"/>
      <w:r>
        <w:t>»</w:t>
      </w:r>
      <w:r w:rsidRPr="00470D3B">
        <w:t xml:space="preserve"> с использованием ролей </w:t>
      </w:r>
      <w:r>
        <w:t>«</w:t>
      </w:r>
      <w:proofErr w:type="spellStart"/>
      <w:r w:rsidRPr="00470D3B">
        <w:t>upgrade_packages</w:t>
      </w:r>
      <w:proofErr w:type="spellEnd"/>
      <w:r>
        <w:t>»</w:t>
      </w:r>
      <w:r w:rsidRPr="00470D3B">
        <w:t xml:space="preserve"> и </w:t>
      </w:r>
      <w:r>
        <w:t>«</w:t>
      </w:r>
      <w:proofErr w:type="spellStart"/>
      <w:r w:rsidRPr="00470D3B">
        <w:t>setup_web_servers</w:t>
      </w:r>
      <w:proofErr w:type="spellEnd"/>
      <w:r>
        <w:t>»</w:t>
      </w:r>
      <w:r w:rsidRPr="00470D3B">
        <w:t>.</w:t>
      </w:r>
    </w:p>
    <w:p w14:paraId="1F95DAEB" w14:textId="77777777" w:rsidR="00E847A6" w:rsidRDefault="00E847A6" w:rsidP="00E847A6">
      <w:pPr>
        <w:pStyle w:val="af3"/>
      </w:pPr>
      <w:r>
        <w:rPr>
          <w:noProof/>
        </w:rPr>
        <w:drawing>
          <wp:inline distT="0" distB="0" distL="0" distR="0" wp14:anchorId="2E2D7405" wp14:editId="5EA7A4FA">
            <wp:extent cx="4863973" cy="36098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041" cy="363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C253D" w14:textId="43073753" w:rsidR="00E847A6" w:rsidRPr="00E847A6" w:rsidRDefault="00E847A6" w:rsidP="00E847A6">
      <w:pPr>
        <w:pStyle w:val="af3"/>
      </w:pPr>
      <w:r>
        <w:t>Рисунок 11 – Запуск «</w:t>
      </w:r>
      <w:r>
        <w:rPr>
          <w:lang w:val="en-US"/>
        </w:rPr>
        <w:t>playbook</w:t>
      </w:r>
      <w:r>
        <w:t>» с ролями</w:t>
      </w:r>
    </w:p>
    <w:p w14:paraId="7EBD14FF" w14:textId="15B9C0E3" w:rsidR="00E847A6" w:rsidRPr="00683D53" w:rsidRDefault="00683D53" w:rsidP="00102120">
      <w:pPr>
        <w:pStyle w:val="af1"/>
      </w:pPr>
      <w:r>
        <w:t>Измененный «</w:t>
      </w:r>
      <w:r>
        <w:rPr>
          <w:lang w:val="en-US"/>
        </w:rPr>
        <w:t>playbook</w:t>
      </w:r>
      <w:r>
        <w:t>» запустился без ошибок.</w:t>
      </w:r>
      <w:r w:rsidR="00470D3B" w:rsidRPr="00470D3B">
        <w:t xml:space="preserve"> </w:t>
      </w:r>
      <w:r w:rsidR="00470D3B">
        <w:t>П</w:t>
      </w:r>
      <w:r w:rsidR="00470D3B" w:rsidRPr="00470D3B">
        <w:t xml:space="preserve">рименение ролей в </w:t>
      </w:r>
      <w:r w:rsidR="00470D3B">
        <w:t>«</w:t>
      </w:r>
      <w:proofErr w:type="spellStart"/>
      <w:r w:rsidR="00470D3B" w:rsidRPr="00470D3B">
        <w:t>Ansible</w:t>
      </w:r>
      <w:proofErr w:type="spellEnd"/>
      <w:r w:rsidR="00470D3B">
        <w:t>»</w:t>
      </w:r>
      <w:r w:rsidR="00470D3B" w:rsidRPr="00470D3B">
        <w:t xml:space="preserve"> позволяет логически разделить задачи по настройке системы на отдельные блоки для повышения читаемости и </w:t>
      </w:r>
      <w:proofErr w:type="spellStart"/>
      <w:r w:rsidR="00470D3B" w:rsidRPr="00470D3B">
        <w:t>сопровождаемости</w:t>
      </w:r>
      <w:proofErr w:type="spellEnd"/>
      <w:r w:rsidR="00470D3B" w:rsidRPr="00470D3B">
        <w:t xml:space="preserve"> кода. Роли </w:t>
      </w:r>
      <w:r w:rsidR="00470D3B">
        <w:lastRenderedPageBreak/>
        <w:t>«</w:t>
      </w:r>
      <w:proofErr w:type="spellStart"/>
      <w:r w:rsidR="00470D3B" w:rsidRPr="00470D3B">
        <w:t>upgrade_packages</w:t>
      </w:r>
      <w:proofErr w:type="spellEnd"/>
      <w:r w:rsidR="00470D3B">
        <w:t>»</w:t>
      </w:r>
      <w:r w:rsidR="00470D3B" w:rsidRPr="00470D3B">
        <w:t xml:space="preserve"> и </w:t>
      </w:r>
      <w:r w:rsidR="00470D3B">
        <w:t>«</w:t>
      </w:r>
      <w:proofErr w:type="spellStart"/>
      <w:r w:rsidR="00470D3B" w:rsidRPr="00470D3B">
        <w:t>setup_web_servers</w:t>
      </w:r>
      <w:proofErr w:type="spellEnd"/>
      <w:r w:rsidR="00470D3B">
        <w:t>»</w:t>
      </w:r>
      <w:r w:rsidR="00470D3B" w:rsidRPr="00470D3B">
        <w:t xml:space="preserve"> выполнили необходимые операции по установке и настройке веб-серверов на удаленных хостах.</w:t>
      </w:r>
    </w:p>
    <w:p w14:paraId="39EC543F" w14:textId="11446576" w:rsidR="00102120" w:rsidRPr="00BE7F98" w:rsidRDefault="00D4340C" w:rsidP="00D4340C">
      <w:pPr>
        <w:pStyle w:val="af1"/>
      </w:pPr>
      <w:r w:rsidRPr="00D4340C">
        <w:t xml:space="preserve">В результате выполнения лабораторной работы были приобретены практические навыки по использованию </w:t>
      </w:r>
      <w:r>
        <w:t>«</w:t>
      </w:r>
      <w:proofErr w:type="spellStart"/>
      <w:r w:rsidRPr="00D4340C">
        <w:t>Ansible</w:t>
      </w:r>
      <w:proofErr w:type="spellEnd"/>
      <w:r>
        <w:t>»</w:t>
      </w:r>
      <w:r w:rsidRPr="00D4340C">
        <w:t xml:space="preserve"> для автоматизации настройки и управления конфигурациями серверов.</w:t>
      </w:r>
    </w:p>
    <w:sectPr w:rsidR="00102120" w:rsidRPr="00BE7F98" w:rsidSect="000168B5">
      <w:footerReference w:type="default" r:id="rId19"/>
      <w:footerReference w:type="first" r:id="rId20"/>
      <w:type w:val="continuous"/>
      <w:pgSz w:w="11906" w:h="16838"/>
      <w:pgMar w:top="1134" w:right="851" w:bottom="1134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34BB95" w14:textId="77777777" w:rsidR="005620BB" w:rsidRDefault="005620BB" w:rsidP="006E79D5">
      <w:pPr>
        <w:spacing w:after="0" w:line="240" w:lineRule="auto"/>
      </w:pPr>
      <w:r>
        <w:separator/>
      </w:r>
    </w:p>
  </w:endnote>
  <w:endnote w:type="continuationSeparator" w:id="0">
    <w:p w14:paraId="31AA2CF1" w14:textId="77777777" w:rsidR="005620BB" w:rsidRDefault="005620BB" w:rsidP="006E79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  <w:szCs w:val="28"/>
      </w:rPr>
      <w:id w:val="768284270"/>
      <w:docPartObj>
        <w:docPartGallery w:val="Page Numbers (Bottom of Page)"/>
        <w:docPartUnique/>
      </w:docPartObj>
    </w:sdtPr>
    <w:sdtEndPr/>
    <w:sdtContent>
      <w:p w14:paraId="5A23F460" w14:textId="6058AFDA" w:rsidR="003969E5" w:rsidRPr="000168B5" w:rsidRDefault="003969E5">
        <w:pPr>
          <w:pStyle w:val="a8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168B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168B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168B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168B5">
          <w:rPr>
            <w:rFonts w:ascii="Times New Roman" w:hAnsi="Times New Roman" w:cs="Times New Roman"/>
            <w:sz w:val="28"/>
            <w:szCs w:val="28"/>
          </w:rPr>
          <w:t>2</w:t>
        </w:r>
        <w:r w:rsidRPr="000168B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9D29BD8" w14:textId="77777777" w:rsidR="003969E5" w:rsidRPr="000168B5" w:rsidRDefault="003969E5" w:rsidP="000168B5">
    <w:pPr>
      <w:pStyle w:val="a8"/>
      <w:ind w:left="4320" w:firstLine="0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1C469E" w14:textId="6F1DC21F" w:rsidR="003969E5" w:rsidRPr="00CE55AD" w:rsidRDefault="003969E5" w:rsidP="00CE55AD">
    <w:pPr>
      <w:pStyle w:val="a8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Киров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D7C9C0" w14:textId="77777777" w:rsidR="005620BB" w:rsidRDefault="005620BB" w:rsidP="006E79D5">
      <w:pPr>
        <w:spacing w:after="0" w:line="240" w:lineRule="auto"/>
      </w:pPr>
      <w:r>
        <w:separator/>
      </w:r>
    </w:p>
  </w:footnote>
  <w:footnote w:type="continuationSeparator" w:id="0">
    <w:p w14:paraId="1E9F7BAB" w14:textId="77777777" w:rsidR="005620BB" w:rsidRDefault="005620BB" w:rsidP="006E79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349EA"/>
    <w:multiLevelType w:val="hybridMultilevel"/>
    <w:tmpl w:val="A86E28E0"/>
    <w:lvl w:ilvl="0" w:tplc="28E68562">
      <w:start w:val="1"/>
      <w:numFmt w:val="bullet"/>
      <w:lvlText w:val=""/>
      <w:lvlJc w:val="left"/>
      <w:pPr>
        <w:ind w:left="2422" w:hanging="360"/>
      </w:pPr>
      <w:rPr>
        <w:rFonts w:ascii="Symbol" w:hAnsi="Symbol" w:hint="default"/>
      </w:rPr>
    </w:lvl>
    <w:lvl w:ilvl="1" w:tplc="28E6856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1218D"/>
    <w:multiLevelType w:val="hybridMultilevel"/>
    <w:tmpl w:val="C7FE1510"/>
    <w:lvl w:ilvl="0" w:tplc="CC8E02E2">
      <w:start w:val="1"/>
      <w:numFmt w:val="decimal"/>
      <w:lvlText w:val="%1"/>
      <w:lvlJc w:val="right"/>
      <w:pPr>
        <w:ind w:left="430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96F81"/>
    <w:multiLevelType w:val="hybridMultilevel"/>
    <w:tmpl w:val="44FCEE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175CA7"/>
    <w:multiLevelType w:val="hybridMultilevel"/>
    <w:tmpl w:val="9460B146"/>
    <w:lvl w:ilvl="0" w:tplc="00F62638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E5C6687"/>
    <w:multiLevelType w:val="hybridMultilevel"/>
    <w:tmpl w:val="41EEA51C"/>
    <w:lvl w:ilvl="0" w:tplc="8AC091CE">
      <w:start w:val="1"/>
      <w:numFmt w:val="decimal"/>
      <w:lvlText w:val="%1"/>
      <w:lvlJc w:val="left"/>
      <w:pPr>
        <w:ind w:left="1571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FBA6AF2"/>
    <w:multiLevelType w:val="hybridMultilevel"/>
    <w:tmpl w:val="14CADE2E"/>
    <w:lvl w:ilvl="0" w:tplc="00F62638">
      <w:start w:val="1"/>
      <w:numFmt w:val="decimal"/>
      <w:lvlText w:val="%1"/>
      <w:lvlJc w:val="left"/>
      <w:pPr>
        <w:ind w:left="3589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4309" w:hanging="360"/>
      </w:pPr>
    </w:lvl>
    <w:lvl w:ilvl="2" w:tplc="0419001B" w:tentative="1">
      <w:start w:val="1"/>
      <w:numFmt w:val="lowerRoman"/>
      <w:lvlText w:val="%3."/>
      <w:lvlJc w:val="right"/>
      <w:pPr>
        <w:ind w:left="5029" w:hanging="180"/>
      </w:pPr>
    </w:lvl>
    <w:lvl w:ilvl="3" w:tplc="0419000F" w:tentative="1">
      <w:start w:val="1"/>
      <w:numFmt w:val="decimal"/>
      <w:lvlText w:val="%4."/>
      <w:lvlJc w:val="left"/>
      <w:pPr>
        <w:ind w:left="5749" w:hanging="360"/>
      </w:pPr>
    </w:lvl>
    <w:lvl w:ilvl="4" w:tplc="04190019" w:tentative="1">
      <w:start w:val="1"/>
      <w:numFmt w:val="lowerLetter"/>
      <w:lvlText w:val="%5."/>
      <w:lvlJc w:val="left"/>
      <w:pPr>
        <w:ind w:left="6469" w:hanging="360"/>
      </w:pPr>
    </w:lvl>
    <w:lvl w:ilvl="5" w:tplc="0419001B" w:tentative="1">
      <w:start w:val="1"/>
      <w:numFmt w:val="lowerRoman"/>
      <w:lvlText w:val="%6."/>
      <w:lvlJc w:val="right"/>
      <w:pPr>
        <w:ind w:left="7189" w:hanging="180"/>
      </w:pPr>
    </w:lvl>
    <w:lvl w:ilvl="6" w:tplc="0419000F" w:tentative="1">
      <w:start w:val="1"/>
      <w:numFmt w:val="decimal"/>
      <w:lvlText w:val="%7."/>
      <w:lvlJc w:val="left"/>
      <w:pPr>
        <w:ind w:left="7909" w:hanging="360"/>
      </w:pPr>
    </w:lvl>
    <w:lvl w:ilvl="7" w:tplc="04190019" w:tentative="1">
      <w:start w:val="1"/>
      <w:numFmt w:val="lowerLetter"/>
      <w:lvlText w:val="%8."/>
      <w:lvlJc w:val="left"/>
      <w:pPr>
        <w:ind w:left="8629" w:hanging="360"/>
      </w:pPr>
    </w:lvl>
    <w:lvl w:ilvl="8" w:tplc="0419001B" w:tentative="1">
      <w:start w:val="1"/>
      <w:numFmt w:val="lowerRoman"/>
      <w:lvlText w:val="%9."/>
      <w:lvlJc w:val="right"/>
      <w:pPr>
        <w:ind w:left="9349" w:hanging="180"/>
      </w:pPr>
    </w:lvl>
  </w:abstractNum>
  <w:abstractNum w:abstractNumId="6" w15:restartNumberingAfterBreak="0">
    <w:nsid w:val="207E2A4F"/>
    <w:multiLevelType w:val="hybridMultilevel"/>
    <w:tmpl w:val="993AE8CC"/>
    <w:lvl w:ilvl="0" w:tplc="00F62638">
      <w:start w:val="1"/>
      <w:numFmt w:val="decimal"/>
      <w:lvlText w:val="%1"/>
      <w:lvlJc w:val="left"/>
      <w:pPr>
        <w:ind w:left="1571" w:hanging="360"/>
      </w:pPr>
      <w:rPr>
        <w:rFonts w:ascii="Times New Roman" w:hAnsi="Times New Roman" w:hint="default"/>
        <w:b/>
        <w:i w:val="0"/>
        <w:sz w:val="32"/>
      </w:rPr>
    </w:lvl>
    <w:lvl w:ilvl="1" w:tplc="079C668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40454"/>
    <w:multiLevelType w:val="hybridMultilevel"/>
    <w:tmpl w:val="93A4A988"/>
    <w:lvl w:ilvl="0" w:tplc="00F62638">
      <w:start w:val="1"/>
      <w:numFmt w:val="decimal"/>
      <w:lvlText w:val="%1"/>
      <w:lvlJc w:val="left"/>
      <w:pPr>
        <w:ind w:left="2149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 w15:restartNumberingAfterBreak="0">
    <w:nsid w:val="3C3C05F9"/>
    <w:multiLevelType w:val="hybridMultilevel"/>
    <w:tmpl w:val="8BAEFE34"/>
    <w:lvl w:ilvl="0" w:tplc="00F62638">
      <w:start w:val="1"/>
      <w:numFmt w:val="decimal"/>
      <w:lvlText w:val="%1"/>
      <w:lvlJc w:val="left"/>
      <w:pPr>
        <w:ind w:left="1571" w:hanging="360"/>
      </w:pPr>
      <w:rPr>
        <w:rFonts w:ascii="Times New Roman" w:hAnsi="Times New Roman" w:hint="default"/>
        <w:b/>
        <w:i w:val="0"/>
        <w:sz w:val="32"/>
      </w:rPr>
    </w:lvl>
    <w:lvl w:ilvl="1" w:tplc="079C668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373A4F"/>
    <w:multiLevelType w:val="hybridMultilevel"/>
    <w:tmpl w:val="52FCEA04"/>
    <w:lvl w:ilvl="0" w:tplc="28E68562">
      <w:start w:val="1"/>
      <w:numFmt w:val="bullet"/>
      <w:lvlText w:val=""/>
      <w:lvlJc w:val="left"/>
      <w:pPr>
        <w:ind w:left="2422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4A285A"/>
    <w:multiLevelType w:val="hybridMultilevel"/>
    <w:tmpl w:val="8E56FBEE"/>
    <w:lvl w:ilvl="0" w:tplc="28E68562">
      <w:start w:val="1"/>
      <w:numFmt w:val="bullet"/>
      <w:lvlText w:val=""/>
      <w:lvlJc w:val="left"/>
      <w:pPr>
        <w:ind w:left="24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D618A7"/>
    <w:multiLevelType w:val="hybridMultilevel"/>
    <w:tmpl w:val="C380A814"/>
    <w:lvl w:ilvl="0" w:tplc="8332A902">
      <w:start w:val="1"/>
      <w:numFmt w:val="decimal"/>
      <w:pStyle w:val="a"/>
      <w:lvlText w:val="%1"/>
      <w:lvlJc w:val="left"/>
      <w:pPr>
        <w:ind w:left="1211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235" w:hanging="360"/>
      </w:pPr>
    </w:lvl>
    <w:lvl w:ilvl="2" w:tplc="0419001B" w:tentative="1">
      <w:start w:val="1"/>
      <w:numFmt w:val="lowerRoman"/>
      <w:lvlText w:val="%3."/>
      <w:lvlJc w:val="right"/>
      <w:pPr>
        <w:ind w:left="2955" w:hanging="180"/>
      </w:pPr>
    </w:lvl>
    <w:lvl w:ilvl="3" w:tplc="0419000F" w:tentative="1">
      <w:start w:val="1"/>
      <w:numFmt w:val="decimal"/>
      <w:lvlText w:val="%4."/>
      <w:lvlJc w:val="left"/>
      <w:pPr>
        <w:ind w:left="3675" w:hanging="360"/>
      </w:pPr>
    </w:lvl>
    <w:lvl w:ilvl="4" w:tplc="04190019" w:tentative="1">
      <w:start w:val="1"/>
      <w:numFmt w:val="lowerLetter"/>
      <w:lvlText w:val="%5."/>
      <w:lvlJc w:val="left"/>
      <w:pPr>
        <w:ind w:left="4395" w:hanging="360"/>
      </w:pPr>
    </w:lvl>
    <w:lvl w:ilvl="5" w:tplc="0419001B" w:tentative="1">
      <w:start w:val="1"/>
      <w:numFmt w:val="lowerRoman"/>
      <w:lvlText w:val="%6."/>
      <w:lvlJc w:val="right"/>
      <w:pPr>
        <w:ind w:left="5115" w:hanging="180"/>
      </w:pPr>
    </w:lvl>
    <w:lvl w:ilvl="6" w:tplc="0419000F" w:tentative="1">
      <w:start w:val="1"/>
      <w:numFmt w:val="decimal"/>
      <w:lvlText w:val="%7."/>
      <w:lvlJc w:val="left"/>
      <w:pPr>
        <w:ind w:left="5835" w:hanging="360"/>
      </w:pPr>
    </w:lvl>
    <w:lvl w:ilvl="7" w:tplc="04190019" w:tentative="1">
      <w:start w:val="1"/>
      <w:numFmt w:val="lowerLetter"/>
      <w:lvlText w:val="%8."/>
      <w:lvlJc w:val="left"/>
      <w:pPr>
        <w:ind w:left="6555" w:hanging="360"/>
      </w:pPr>
    </w:lvl>
    <w:lvl w:ilvl="8" w:tplc="041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12" w15:restartNumberingAfterBreak="0">
    <w:nsid w:val="44EC5552"/>
    <w:multiLevelType w:val="hybridMultilevel"/>
    <w:tmpl w:val="FC8E89D0"/>
    <w:lvl w:ilvl="0" w:tplc="00F62638">
      <w:start w:val="1"/>
      <w:numFmt w:val="decimal"/>
      <w:lvlText w:val="%1"/>
      <w:lvlJc w:val="left"/>
      <w:pPr>
        <w:ind w:left="2869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13" w15:restartNumberingAfterBreak="0">
    <w:nsid w:val="4B554D04"/>
    <w:multiLevelType w:val="hybridMultilevel"/>
    <w:tmpl w:val="FD52FA98"/>
    <w:lvl w:ilvl="0" w:tplc="BF18A3D2">
      <w:start w:val="1"/>
      <w:numFmt w:val="decimal"/>
      <w:lvlText w:val="2.%1"/>
      <w:lvlJc w:val="left"/>
      <w:pPr>
        <w:ind w:left="1571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BA78A8"/>
    <w:multiLevelType w:val="hybridMultilevel"/>
    <w:tmpl w:val="3DEE1D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4AD0E0A"/>
    <w:multiLevelType w:val="hybridMultilevel"/>
    <w:tmpl w:val="F552E1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55C4C2E"/>
    <w:multiLevelType w:val="hybridMultilevel"/>
    <w:tmpl w:val="68D647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62D1532"/>
    <w:multiLevelType w:val="hybridMultilevel"/>
    <w:tmpl w:val="9D1CBD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EA2C37"/>
    <w:multiLevelType w:val="hybridMultilevel"/>
    <w:tmpl w:val="3DEE1D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2B85490"/>
    <w:multiLevelType w:val="hybridMultilevel"/>
    <w:tmpl w:val="44A265BA"/>
    <w:lvl w:ilvl="0" w:tplc="CC8E02E2">
      <w:start w:val="1"/>
      <w:numFmt w:val="decimal"/>
      <w:lvlText w:val="%1"/>
      <w:lvlJc w:val="righ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6E33184"/>
    <w:multiLevelType w:val="hybridMultilevel"/>
    <w:tmpl w:val="993AE8CC"/>
    <w:lvl w:ilvl="0" w:tplc="00F62638">
      <w:start w:val="1"/>
      <w:numFmt w:val="decimal"/>
      <w:lvlText w:val="%1"/>
      <w:lvlJc w:val="left"/>
      <w:pPr>
        <w:ind w:left="1571" w:hanging="360"/>
      </w:pPr>
      <w:rPr>
        <w:rFonts w:ascii="Times New Roman" w:hAnsi="Times New Roman" w:hint="default"/>
        <w:b/>
        <w:i w:val="0"/>
        <w:sz w:val="32"/>
      </w:rPr>
    </w:lvl>
    <w:lvl w:ilvl="1" w:tplc="079C668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F133F0"/>
    <w:multiLevelType w:val="hybridMultilevel"/>
    <w:tmpl w:val="9B80F564"/>
    <w:lvl w:ilvl="0" w:tplc="00F62638">
      <w:start w:val="1"/>
      <w:numFmt w:val="decimal"/>
      <w:lvlText w:val="%1"/>
      <w:lvlJc w:val="left"/>
      <w:pPr>
        <w:ind w:left="2869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num w:numId="1">
    <w:abstractNumId w:val="17"/>
  </w:num>
  <w:num w:numId="2">
    <w:abstractNumId w:val="8"/>
  </w:num>
  <w:num w:numId="3">
    <w:abstractNumId w:val="20"/>
  </w:num>
  <w:num w:numId="4">
    <w:abstractNumId w:val="6"/>
  </w:num>
  <w:num w:numId="5">
    <w:abstractNumId w:val="13"/>
  </w:num>
  <w:num w:numId="6">
    <w:abstractNumId w:val="10"/>
  </w:num>
  <w:num w:numId="7">
    <w:abstractNumId w:val="0"/>
  </w:num>
  <w:num w:numId="8">
    <w:abstractNumId w:val="4"/>
  </w:num>
  <w:num w:numId="9">
    <w:abstractNumId w:val="9"/>
  </w:num>
  <w:num w:numId="10">
    <w:abstractNumId w:val="3"/>
  </w:num>
  <w:num w:numId="11">
    <w:abstractNumId w:val="7"/>
  </w:num>
  <w:num w:numId="12">
    <w:abstractNumId w:val="12"/>
  </w:num>
  <w:num w:numId="13">
    <w:abstractNumId w:val="21"/>
  </w:num>
  <w:num w:numId="14">
    <w:abstractNumId w:val="5"/>
  </w:num>
  <w:num w:numId="15">
    <w:abstractNumId w:val="1"/>
  </w:num>
  <w:num w:numId="16">
    <w:abstractNumId w:val="16"/>
  </w:num>
  <w:num w:numId="17">
    <w:abstractNumId w:val="18"/>
  </w:num>
  <w:num w:numId="18">
    <w:abstractNumId w:val="14"/>
  </w:num>
  <w:num w:numId="19">
    <w:abstractNumId w:val="15"/>
  </w:num>
  <w:num w:numId="20">
    <w:abstractNumId w:val="19"/>
  </w:num>
  <w:num w:numId="21">
    <w:abstractNumId w:val="11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D64"/>
    <w:rsid w:val="00007C0F"/>
    <w:rsid w:val="000168B5"/>
    <w:rsid w:val="00024372"/>
    <w:rsid w:val="00034CB0"/>
    <w:rsid w:val="00045DDC"/>
    <w:rsid w:val="00072AC8"/>
    <w:rsid w:val="00077B42"/>
    <w:rsid w:val="00091FEC"/>
    <w:rsid w:val="000A1C1F"/>
    <w:rsid w:val="000A6591"/>
    <w:rsid w:val="000B320C"/>
    <w:rsid w:val="000F1654"/>
    <w:rsid w:val="000F2E3D"/>
    <w:rsid w:val="000F4274"/>
    <w:rsid w:val="000F481F"/>
    <w:rsid w:val="000F4840"/>
    <w:rsid w:val="000F54A6"/>
    <w:rsid w:val="00102120"/>
    <w:rsid w:val="00102512"/>
    <w:rsid w:val="0011548C"/>
    <w:rsid w:val="0011675D"/>
    <w:rsid w:val="00124D5A"/>
    <w:rsid w:val="001514A2"/>
    <w:rsid w:val="00155B24"/>
    <w:rsid w:val="00156371"/>
    <w:rsid w:val="00177385"/>
    <w:rsid w:val="00177D54"/>
    <w:rsid w:val="001B5432"/>
    <w:rsid w:val="001D2D79"/>
    <w:rsid w:val="001D6145"/>
    <w:rsid w:val="001E1373"/>
    <w:rsid w:val="001F3E15"/>
    <w:rsid w:val="001F4F90"/>
    <w:rsid w:val="0020163A"/>
    <w:rsid w:val="00201B37"/>
    <w:rsid w:val="0020617E"/>
    <w:rsid w:val="002073F1"/>
    <w:rsid w:val="0021028E"/>
    <w:rsid w:val="002144C4"/>
    <w:rsid w:val="00214539"/>
    <w:rsid w:val="002253A5"/>
    <w:rsid w:val="00231493"/>
    <w:rsid w:val="00254C7B"/>
    <w:rsid w:val="0026299C"/>
    <w:rsid w:val="002670B5"/>
    <w:rsid w:val="0026712C"/>
    <w:rsid w:val="002711D7"/>
    <w:rsid w:val="0027706C"/>
    <w:rsid w:val="00280DD4"/>
    <w:rsid w:val="002836E7"/>
    <w:rsid w:val="00287E25"/>
    <w:rsid w:val="00287F44"/>
    <w:rsid w:val="002A24AE"/>
    <w:rsid w:val="002C03EE"/>
    <w:rsid w:val="00300171"/>
    <w:rsid w:val="00315052"/>
    <w:rsid w:val="003266E0"/>
    <w:rsid w:val="003338DF"/>
    <w:rsid w:val="003338E5"/>
    <w:rsid w:val="00342D64"/>
    <w:rsid w:val="003560AB"/>
    <w:rsid w:val="003636DD"/>
    <w:rsid w:val="003725C1"/>
    <w:rsid w:val="00385E5C"/>
    <w:rsid w:val="00391A05"/>
    <w:rsid w:val="003969E5"/>
    <w:rsid w:val="003C3150"/>
    <w:rsid w:val="003D2282"/>
    <w:rsid w:val="004022DD"/>
    <w:rsid w:val="004033BD"/>
    <w:rsid w:val="00411695"/>
    <w:rsid w:val="00427E5C"/>
    <w:rsid w:val="00427F48"/>
    <w:rsid w:val="00443C0E"/>
    <w:rsid w:val="00451A3C"/>
    <w:rsid w:val="00453DCC"/>
    <w:rsid w:val="00470493"/>
    <w:rsid w:val="004709A7"/>
    <w:rsid w:val="00470D3B"/>
    <w:rsid w:val="004828DE"/>
    <w:rsid w:val="004A6BFC"/>
    <w:rsid w:val="004B1EB1"/>
    <w:rsid w:val="004B2608"/>
    <w:rsid w:val="004B3B0E"/>
    <w:rsid w:val="004B4C7F"/>
    <w:rsid w:val="004C3181"/>
    <w:rsid w:val="004E7E76"/>
    <w:rsid w:val="00501765"/>
    <w:rsid w:val="00505D83"/>
    <w:rsid w:val="00516671"/>
    <w:rsid w:val="00543F35"/>
    <w:rsid w:val="005501B4"/>
    <w:rsid w:val="005620BB"/>
    <w:rsid w:val="0057356A"/>
    <w:rsid w:val="0057502A"/>
    <w:rsid w:val="00581D0C"/>
    <w:rsid w:val="005A20D6"/>
    <w:rsid w:val="005A2612"/>
    <w:rsid w:val="005C469C"/>
    <w:rsid w:val="005C638E"/>
    <w:rsid w:val="005F69CE"/>
    <w:rsid w:val="00604099"/>
    <w:rsid w:val="006068F7"/>
    <w:rsid w:val="006150A5"/>
    <w:rsid w:val="0062163E"/>
    <w:rsid w:val="006465E6"/>
    <w:rsid w:val="00655476"/>
    <w:rsid w:val="00656082"/>
    <w:rsid w:val="00656CB8"/>
    <w:rsid w:val="006718B2"/>
    <w:rsid w:val="00683D53"/>
    <w:rsid w:val="006861B9"/>
    <w:rsid w:val="006A52F9"/>
    <w:rsid w:val="006B5CF2"/>
    <w:rsid w:val="006C0232"/>
    <w:rsid w:val="006C0CB3"/>
    <w:rsid w:val="006E33F1"/>
    <w:rsid w:val="006E4D66"/>
    <w:rsid w:val="006E79D5"/>
    <w:rsid w:val="00707CA4"/>
    <w:rsid w:val="00723BFC"/>
    <w:rsid w:val="007250B0"/>
    <w:rsid w:val="0072709E"/>
    <w:rsid w:val="00744056"/>
    <w:rsid w:val="00744209"/>
    <w:rsid w:val="00744C36"/>
    <w:rsid w:val="0074724A"/>
    <w:rsid w:val="0075238B"/>
    <w:rsid w:val="007645C2"/>
    <w:rsid w:val="00781110"/>
    <w:rsid w:val="007A7F66"/>
    <w:rsid w:val="007C638F"/>
    <w:rsid w:val="007E76F5"/>
    <w:rsid w:val="007F1A6C"/>
    <w:rsid w:val="00805A3C"/>
    <w:rsid w:val="008149DF"/>
    <w:rsid w:val="00815692"/>
    <w:rsid w:val="00817D00"/>
    <w:rsid w:val="00826D1B"/>
    <w:rsid w:val="00840A9E"/>
    <w:rsid w:val="00841AE9"/>
    <w:rsid w:val="008665CD"/>
    <w:rsid w:val="0086789F"/>
    <w:rsid w:val="0088450D"/>
    <w:rsid w:val="008D3BD3"/>
    <w:rsid w:val="008D48E0"/>
    <w:rsid w:val="008D751A"/>
    <w:rsid w:val="008E449B"/>
    <w:rsid w:val="008F638E"/>
    <w:rsid w:val="00907CFA"/>
    <w:rsid w:val="00912AC8"/>
    <w:rsid w:val="00930C34"/>
    <w:rsid w:val="00930D5B"/>
    <w:rsid w:val="0095029E"/>
    <w:rsid w:val="00955BB3"/>
    <w:rsid w:val="00962B57"/>
    <w:rsid w:val="009658F4"/>
    <w:rsid w:val="00967935"/>
    <w:rsid w:val="00972D60"/>
    <w:rsid w:val="009A2ADF"/>
    <w:rsid w:val="009A4AC8"/>
    <w:rsid w:val="009A5131"/>
    <w:rsid w:val="009A7993"/>
    <w:rsid w:val="009B100B"/>
    <w:rsid w:val="009B5310"/>
    <w:rsid w:val="009C0B4F"/>
    <w:rsid w:val="009D0DCE"/>
    <w:rsid w:val="009E1350"/>
    <w:rsid w:val="00A03683"/>
    <w:rsid w:val="00A05A8D"/>
    <w:rsid w:val="00A1253B"/>
    <w:rsid w:val="00A439FB"/>
    <w:rsid w:val="00A44E92"/>
    <w:rsid w:val="00A5141A"/>
    <w:rsid w:val="00A667C6"/>
    <w:rsid w:val="00A70CD2"/>
    <w:rsid w:val="00A71F7C"/>
    <w:rsid w:val="00A8224C"/>
    <w:rsid w:val="00AC10EF"/>
    <w:rsid w:val="00AC35BF"/>
    <w:rsid w:val="00AC6057"/>
    <w:rsid w:val="00AD4354"/>
    <w:rsid w:val="00AD6C1B"/>
    <w:rsid w:val="00AE3BA6"/>
    <w:rsid w:val="00AE3E17"/>
    <w:rsid w:val="00AE5C3D"/>
    <w:rsid w:val="00AE7E99"/>
    <w:rsid w:val="00B17FCF"/>
    <w:rsid w:val="00B25318"/>
    <w:rsid w:val="00B517AD"/>
    <w:rsid w:val="00B66D39"/>
    <w:rsid w:val="00B70C51"/>
    <w:rsid w:val="00B812D9"/>
    <w:rsid w:val="00BC175E"/>
    <w:rsid w:val="00BD5570"/>
    <w:rsid w:val="00BE2A16"/>
    <w:rsid w:val="00BE67DD"/>
    <w:rsid w:val="00BE7F98"/>
    <w:rsid w:val="00BF3FAC"/>
    <w:rsid w:val="00BF713E"/>
    <w:rsid w:val="00C06C0B"/>
    <w:rsid w:val="00C23BA4"/>
    <w:rsid w:val="00C75AEA"/>
    <w:rsid w:val="00C81BC8"/>
    <w:rsid w:val="00C91810"/>
    <w:rsid w:val="00CA0AAA"/>
    <w:rsid w:val="00CA6261"/>
    <w:rsid w:val="00CA6D99"/>
    <w:rsid w:val="00CC5B93"/>
    <w:rsid w:val="00CD3277"/>
    <w:rsid w:val="00CE3419"/>
    <w:rsid w:val="00CE55AD"/>
    <w:rsid w:val="00D11591"/>
    <w:rsid w:val="00D23DD5"/>
    <w:rsid w:val="00D242F8"/>
    <w:rsid w:val="00D2574D"/>
    <w:rsid w:val="00D2575D"/>
    <w:rsid w:val="00D268D3"/>
    <w:rsid w:val="00D313AD"/>
    <w:rsid w:val="00D40196"/>
    <w:rsid w:val="00D4340C"/>
    <w:rsid w:val="00D4535A"/>
    <w:rsid w:val="00D53622"/>
    <w:rsid w:val="00D5384A"/>
    <w:rsid w:val="00D60B31"/>
    <w:rsid w:val="00D641D6"/>
    <w:rsid w:val="00D7308C"/>
    <w:rsid w:val="00D86F4B"/>
    <w:rsid w:val="00D9112D"/>
    <w:rsid w:val="00D9205C"/>
    <w:rsid w:val="00DA1BAB"/>
    <w:rsid w:val="00DA6300"/>
    <w:rsid w:val="00DB6D35"/>
    <w:rsid w:val="00DC0F14"/>
    <w:rsid w:val="00DC70E8"/>
    <w:rsid w:val="00DC7682"/>
    <w:rsid w:val="00DD1592"/>
    <w:rsid w:val="00DE0251"/>
    <w:rsid w:val="00DE34FD"/>
    <w:rsid w:val="00DE3543"/>
    <w:rsid w:val="00DF7F1E"/>
    <w:rsid w:val="00E26639"/>
    <w:rsid w:val="00E547D5"/>
    <w:rsid w:val="00E635FC"/>
    <w:rsid w:val="00E74666"/>
    <w:rsid w:val="00E847A6"/>
    <w:rsid w:val="00EA6555"/>
    <w:rsid w:val="00EB6D08"/>
    <w:rsid w:val="00ED19C7"/>
    <w:rsid w:val="00F069EF"/>
    <w:rsid w:val="00F22F01"/>
    <w:rsid w:val="00F2703C"/>
    <w:rsid w:val="00F37B8D"/>
    <w:rsid w:val="00F45BEF"/>
    <w:rsid w:val="00F57F75"/>
    <w:rsid w:val="00F63D77"/>
    <w:rsid w:val="00F75CB3"/>
    <w:rsid w:val="00FC35B0"/>
    <w:rsid w:val="00FD0FF5"/>
    <w:rsid w:val="00FD217F"/>
    <w:rsid w:val="00FD30AE"/>
    <w:rsid w:val="00FE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D19D89"/>
  <w15:chartTrackingRefBased/>
  <w15:docId w15:val="{055BBAAB-76E3-4CF3-957E-2EC000ED0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847A6"/>
    <w:pPr>
      <w:spacing w:line="360" w:lineRule="auto"/>
      <w:ind w:firstLine="709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9A4AC8"/>
    <w:pPr>
      <w:ind w:left="720"/>
      <w:contextualSpacing/>
    </w:pPr>
  </w:style>
  <w:style w:type="table" w:styleId="a5">
    <w:name w:val="Table Grid"/>
    <w:basedOn w:val="a2"/>
    <w:uiPriority w:val="39"/>
    <w:rsid w:val="00CE34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0"/>
    <w:link w:val="a7"/>
    <w:uiPriority w:val="99"/>
    <w:unhideWhenUsed/>
    <w:rsid w:val="006E7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6E79D5"/>
  </w:style>
  <w:style w:type="paragraph" w:styleId="a8">
    <w:name w:val="footer"/>
    <w:basedOn w:val="a0"/>
    <w:link w:val="a9"/>
    <w:uiPriority w:val="99"/>
    <w:unhideWhenUsed/>
    <w:rsid w:val="006E7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6E79D5"/>
  </w:style>
  <w:style w:type="paragraph" w:styleId="aa">
    <w:name w:val="Balloon Text"/>
    <w:basedOn w:val="a0"/>
    <w:link w:val="ab"/>
    <w:uiPriority w:val="99"/>
    <w:semiHidden/>
    <w:unhideWhenUsed/>
    <w:rsid w:val="008D48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1"/>
    <w:link w:val="aa"/>
    <w:uiPriority w:val="99"/>
    <w:semiHidden/>
    <w:rsid w:val="008D48E0"/>
    <w:rPr>
      <w:rFonts w:ascii="Segoe UI" w:hAnsi="Segoe UI" w:cs="Segoe UI"/>
      <w:sz w:val="18"/>
      <w:szCs w:val="18"/>
    </w:rPr>
  </w:style>
  <w:style w:type="paragraph" w:customStyle="1" w:styleId="ac">
    <w:name w:val="Монстр для приложений"/>
    <w:basedOn w:val="ad"/>
    <w:next w:val="a0"/>
    <w:link w:val="ae"/>
    <w:qFormat/>
    <w:rsid w:val="00FE2BB2"/>
    <w:pPr>
      <w:spacing w:line="240" w:lineRule="auto"/>
      <w:ind w:left="0"/>
      <w:jc w:val="center"/>
    </w:pPr>
    <w:rPr>
      <w:rFonts w:ascii="Times New Roman" w:hAnsi="Times New Roman"/>
      <w:b/>
      <w:sz w:val="32"/>
    </w:rPr>
  </w:style>
  <w:style w:type="character" w:customStyle="1" w:styleId="ae">
    <w:name w:val="Монстр для приложений Знак"/>
    <w:basedOn w:val="a1"/>
    <w:link w:val="ac"/>
    <w:rsid w:val="00FE2BB2"/>
    <w:rPr>
      <w:rFonts w:ascii="Times New Roman" w:hAnsi="Times New Roman"/>
      <w:b/>
      <w:sz w:val="32"/>
    </w:rPr>
  </w:style>
  <w:style w:type="paragraph" w:styleId="ad">
    <w:name w:val="Body Text Indent"/>
    <w:basedOn w:val="a0"/>
    <w:link w:val="af"/>
    <w:uiPriority w:val="99"/>
    <w:semiHidden/>
    <w:unhideWhenUsed/>
    <w:rsid w:val="00FE2BB2"/>
    <w:pPr>
      <w:spacing w:after="120"/>
      <w:ind w:left="283"/>
    </w:pPr>
  </w:style>
  <w:style w:type="character" w:customStyle="1" w:styleId="af">
    <w:name w:val="Основной текст с отступом Знак"/>
    <w:basedOn w:val="a1"/>
    <w:link w:val="ad"/>
    <w:uiPriority w:val="99"/>
    <w:semiHidden/>
    <w:rsid w:val="00FE2BB2"/>
  </w:style>
  <w:style w:type="paragraph" w:customStyle="1" w:styleId="a">
    <w:name w:val="Монстр с именем СТП/ЕСКД"/>
    <w:basedOn w:val="a0"/>
    <w:next w:val="a0"/>
    <w:link w:val="af0"/>
    <w:autoRedefine/>
    <w:qFormat/>
    <w:rsid w:val="00841AE9"/>
    <w:pPr>
      <w:numPr>
        <w:numId w:val="21"/>
      </w:numPr>
      <w:spacing w:before="600" w:after="0"/>
      <w:ind w:left="0" w:firstLine="709"/>
      <w:contextualSpacing/>
      <w:jc w:val="both"/>
      <w:outlineLvl w:val="0"/>
    </w:pPr>
    <w:rPr>
      <w:rFonts w:ascii="Times New Roman" w:hAnsi="Times New Roman" w:cs="Times New Roman"/>
      <w:b/>
      <w:sz w:val="32"/>
      <w:szCs w:val="24"/>
    </w:rPr>
  </w:style>
  <w:style w:type="character" w:customStyle="1" w:styleId="af0">
    <w:name w:val="Монстр с именем СТП/ЕСКД Знак"/>
    <w:basedOn w:val="a1"/>
    <w:link w:val="a"/>
    <w:rsid w:val="00841AE9"/>
    <w:rPr>
      <w:rFonts w:ascii="Times New Roman" w:hAnsi="Times New Roman" w:cs="Times New Roman"/>
      <w:b/>
      <w:sz w:val="32"/>
      <w:szCs w:val="24"/>
    </w:rPr>
  </w:style>
  <w:style w:type="paragraph" w:customStyle="1" w:styleId="af1">
    <w:name w:val="Обычный монстр"/>
    <w:basedOn w:val="ad"/>
    <w:link w:val="af2"/>
    <w:qFormat/>
    <w:rsid w:val="00FE2BB2"/>
    <w:pPr>
      <w:spacing w:before="120"/>
      <w:ind w:left="0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2">
    <w:name w:val="Обычный монстр Знак"/>
    <w:basedOn w:val="a1"/>
    <w:link w:val="af1"/>
    <w:rsid w:val="00FE2BB2"/>
    <w:rPr>
      <w:rFonts w:ascii="Times New Roman" w:hAnsi="Times New Roman" w:cs="Times New Roman"/>
      <w:sz w:val="28"/>
      <w:szCs w:val="28"/>
    </w:rPr>
  </w:style>
  <w:style w:type="paragraph" w:customStyle="1" w:styleId="af3">
    <w:name w:val="Подпись рисуночков"/>
    <w:basedOn w:val="af4"/>
    <w:link w:val="af5"/>
    <w:qFormat/>
    <w:rsid w:val="00D9112D"/>
    <w:pPr>
      <w:keepLines/>
      <w:spacing w:before="600" w:after="600" w:line="360" w:lineRule="auto"/>
      <w:ind w:firstLine="0"/>
      <w:contextualSpacing/>
      <w:jc w:val="center"/>
    </w:pPr>
    <w:rPr>
      <w:rFonts w:ascii="Times New Roman" w:hAnsi="Times New Roman"/>
      <w:i w:val="0"/>
      <w:color w:val="auto"/>
      <w:sz w:val="28"/>
    </w:rPr>
  </w:style>
  <w:style w:type="character" w:customStyle="1" w:styleId="af5">
    <w:name w:val="Подпись рисуночков Знак"/>
    <w:basedOn w:val="a1"/>
    <w:link w:val="af3"/>
    <w:rsid w:val="00D9112D"/>
    <w:rPr>
      <w:rFonts w:ascii="Times New Roman" w:hAnsi="Times New Roman"/>
      <w:iCs/>
      <w:sz w:val="28"/>
      <w:szCs w:val="18"/>
    </w:rPr>
  </w:style>
  <w:style w:type="paragraph" w:styleId="af4">
    <w:name w:val="caption"/>
    <w:basedOn w:val="a0"/>
    <w:next w:val="a0"/>
    <w:uiPriority w:val="35"/>
    <w:semiHidden/>
    <w:unhideWhenUsed/>
    <w:qFormat/>
    <w:rsid w:val="00FE2B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6">
    <w:name w:val="ПодПриложенный монстр"/>
    <w:basedOn w:val="ac"/>
    <w:link w:val="af7"/>
    <w:qFormat/>
    <w:rsid w:val="00CE55AD"/>
    <w:pPr>
      <w:spacing w:after="0"/>
      <w:ind w:firstLine="0"/>
    </w:pPr>
  </w:style>
  <w:style w:type="character" w:customStyle="1" w:styleId="af7">
    <w:name w:val="ПодПриложенный монстр Знак"/>
    <w:basedOn w:val="ae"/>
    <w:link w:val="af6"/>
    <w:rsid w:val="00CE55AD"/>
    <w:rPr>
      <w:rFonts w:ascii="Times New Roman" w:hAnsi="Times New Roman"/>
      <w:b/>
      <w:sz w:val="32"/>
    </w:rPr>
  </w:style>
  <w:style w:type="character" w:styleId="af8">
    <w:name w:val="Hyperlink"/>
    <w:basedOn w:val="a1"/>
    <w:uiPriority w:val="99"/>
    <w:unhideWhenUsed/>
    <w:rsid w:val="00C91810"/>
    <w:rPr>
      <w:color w:val="0563C1" w:themeColor="hyperlink"/>
      <w:u w:val="single"/>
    </w:rPr>
  </w:style>
  <w:style w:type="character" w:styleId="af9">
    <w:name w:val="Unresolved Mention"/>
    <w:basedOn w:val="a1"/>
    <w:uiPriority w:val="99"/>
    <w:semiHidden/>
    <w:unhideWhenUsed/>
    <w:rsid w:val="00C918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5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UMA.NET\Documents\&#1053;&#1072;&#1089;&#1090;&#1088;&#1072;&#1080;&#1074;&#1072;&#1077;&#1084;&#1099;&#1077;%20&#1096;&#1072;&#1073;&#1083;&#1086;&#1085;&#1099;%20Office\&#1064;&#1072;&#1073;&#1083;&#1086;&#1085;%20&#1089;&#1086;%20&#1089;&#1090;&#1080;&#1083;&#1103;&#1084;&#1080;(&#1084;&#1086;&#1085;&#1089;&#1090;&#1088;&#1072;&#1084;&#1080;)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620F08-3932-48F0-B41B-EAA5BB2D5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со стилями(монстрами).dotx</Template>
  <TotalTime>169</TotalTime>
  <Pages>9</Pages>
  <Words>784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Rattenfanger</dc:creator>
  <cp:keywords/>
  <dc:description/>
  <cp:lastModifiedBy>А К</cp:lastModifiedBy>
  <cp:revision>11</cp:revision>
  <cp:lastPrinted>2021-03-11T15:08:00Z</cp:lastPrinted>
  <dcterms:created xsi:type="dcterms:W3CDTF">2023-11-09T22:29:00Z</dcterms:created>
  <dcterms:modified xsi:type="dcterms:W3CDTF">2023-11-23T13:05:00Z</dcterms:modified>
</cp:coreProperties>
</file>